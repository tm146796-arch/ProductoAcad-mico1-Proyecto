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entury Gothic" w:hAnsi="Century Gothic" w:cs="Arial"/>
          <w:b/>
          <w:sz w:val="32"/>
        </w:rPr>
        <w:alias w:val="Título"/>
        <w:tag w:val=""/>
        <w:id w:val="2132127789"/>
        <w:placeholder>
          <w:docPart w:val="86FCB41583F245FE88C0047EBAB4C54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C0E0610" w14:textId="2E476806" w:rsidR="0091451C" w:rsidRPr="00D456A3" w:rsidRDefault="00850F33" w:rsidP="00907C9B">
          <w:pPr>
            <w:jc w:val="center"/>
            <w:rPr>
              <w:rFonts w:ascii="Century Gothic" w:hAnsi="Century Gothic" w:cs="Arial"/>
              <w:sz w:val="32"/>
            </w:rPr>
          </w:pPr>
          <w:r w:rsidRPr="00D456A3">
            <w:rPr>
              <w:rFonts w:ascii="Century Gothic" w:hAnsi="Century Gothic" w:cs="Arial"/>
              <w:b/>
              <w:sz w:val="32"/>
            </w:rPr>
            <w:t xml:space="preserve">Producto Académico </w:t>
          </w:r>
          <w:r w:rsidR="00D456A3" w:rsidRPr="00D456A3">
            <w:rPr>
              <w:rFonts w:ascii="Century Gothic" w:hAnsi="Century Gothic" w:cs="Arial"/>
              <w:b/>
              <w:sz w:val="32"/>
            </w:rPr>
            <w:t>N° 1</w:t>
          </w:r>
          <w:r w:rsidR="00C44533" w:rsidRPr="00D456A3">
            <w:rPr>
              <w:rFonts w:ascii="Century Gothic" w:hAnsi="Century Gothic" w:cs="Arial"/>
              <w:b/>
              <w:sz w:val="32"/>
            </w:rPr>
            <w:t xml:space="preserve"> </w:t>
          </w:r>
          <w:r w:rsidR="000C4D3A" w:rsidRPr="00D456A3">
            <w:rPr>
              <w:rFonts w:ascii="Century Gothic" w:hAnsi="Century Gothic" w:cs="Arial"/>
              <w:b/>
              <w:sz w:val="32"/>
            </w:rPr>
            <w:t>Proyecto</w:t>
          </w:r>
        </w:p>
      </w:sdtContent>
    </w:sdt>
    <w:p w14:paraId="655F1D6D" w14:textId="04C31BFC" w:rsidR="00850F33" w:rsidRPr="00D456A3" w:rsidRDefault="00850F33" w:rsidP="00850F33">
      <w:pPr>
        <w:pStyle w:val="Prrafodelista"/>
        <w:ind w:left="0"/>
        <w:jc w:val="center"/>
        <w:rPr>
          <w:rFonts w:ascii="Century Gothic" w:hAnsi="Century Gothic" w:cs="Arial"/>
          <w:b/>
          <w:sz w:val="28"/>
          <w:szCs w:val="28"/>
        </w:rPr>
      </w:pPr>
      <w:r w:rsidRPr="00D456A3">
        <w:rPr>
          <w:rFonts w:ascii="Century Gothic" w:hAnsi="Century Gothic" w:cs="Arial"/>
          <w:b/>
          <w:sz w:val="28"/>
          <w:szCs w:val="28"/>
        </w:rPr>
        <w:t>Evaluación para el consolidado 1</w:t>
      </w:r>
    </w:p>
    <w:p w14:paraId="1476C1D6" w14:textId="678541D7" w:rsidR="0010751C" w:rsidRPr="001145B9" w:rsidRDefault="0010751C" w:rsidP="00850F33">
      <w:pPr>
        <w:pStyle w:val="Prrafodelista"/>
        <w:ind w:left="0"/>
        <w:jc w:val="center"/>
        <w:rPr>
          <w:rFonts w:ascii="Century Gothic" w:hAnsi="Century Gothic" w:cs="Arial"/>
          <w:b/>
          <w:sz w:val="28"/>
          <w:szCs w:val="28"/>
        </w:rPr>
      </w:pPr>
      <w:r w:rsidRPr="00D456A3">
        <w:rPr>
          <w:rFonts w:ascii="Century Gothic" w:hAnsi="Century Gothic" w:cs="Arial"/>
          <w:b/>
          <w:sz w:val="28"/>
          <w:szCs w:val="28"/>
        </w:rPr>
        <w:t>Actividad Individual</w:t>
      </w:r>
    </w:p>
    <w:p w14:paraId="38470A5F" w14:textId="77777777" w:rsidR="00850F33" w:rsidRDefault="00850F33" w:rsidP="007D76D2">
      <w:pPr>
        <w:pStyle w:val="Prrafodelista"/>
        <w:ind w:left="0"/>
        <w:rPr>
          <w:rFonts w:ascii="Century Gothic" w:hAnsi="Century Gothic"/>
          <w:b/>
        </w:rPr>
      </w:pPr>
    </w:p>
    <w:p w14:paraId="4407723F" w14:textId="07A19B99" w:rsidR="007D76D2" w:rsidRPr="00FB6C45" w:rsidRDefault="00C44533" w:rsidP="002D6B02">
      <w:pPr>
        <w:pStyle w:val="Prrafodelista"/>
        <w:numPr>
          <w:ilvl w:val="0"/>
          <w:numId w:val="20"/>
        </w:numPr>
        <w:ind w:left="0" w:hanging="426"/>
        <w:rPr>
          <w:rFonts w:ascii="Century Gothic" w:hAnsi="Century Gothic" w:cs="Arial"/>
          <w:sz w:val="24"/>
          <w:szCs w:val="24"/>
        </w:rPr>
      </w:pPr>
      <w:r w:rsidRPr="00E4667D">
        <w:rPr>
          <w:rFonts w:ascii="Century Gothic" w:hAnsi="Century Gothic"/>
          <w:b/>
          <w:sz w:val="24"/>
          <w:szCs w:val="24"/>
        </w:rPr>
        <w:t>Consideraciones:</w:t>
      </w:r>
    </w:p>
    <w:tbl>
      <w:tblPr>
        <w:tblStyle w:val="Tablaconcuadrcula"/>
        <w:tblW w:w="4951" w:type="pct"/>
        <w:tblLayout w:type="fixed"/>
        <w:tblLook w:val="04A0" w:firstRow="1" w:lastRow="0" w:firstColumn="1" w:lastColumn="0" w:noHBand="0" w:noVBand="1"/>
        <w:tblCaption w:val="Detalles del producto académico"/>
        <w:tblDescription w:val="Detalles del producto académico"/>
      </w:tblPr>
      <w:tblGrid>
        <w:gridCol w:w="1794"/>
        <w:gridCol w:w="7178"/>
      </w:tblGrid>
      <w:tr w:rsidR="00FB6C45" w:rsidRPr="00E4667D" w14:paraId="3D6478CB" w14:textId="77777777" w:rsidTr="00557B36">
        <w:trPr>
          <w:trHeight w:val="250"/>
          <w:tblHeader/>
        </w:trPr>
        <w:tc>
          <w:tcPr>
            <w:tcW w:w="1000" w:type="pct"/>
            <w:shd w:val="clear" w:color="auto" w:fill="DEEAF6"/>
          </w:tcPr>
          <w:p w14:paraId="2743D1B6" w14:textId="77777777" w:rsidR="004D7CA1" w:rsidRPr="00E4667D" w:rsidRDefault="004D7CA1" w:rsidP="009A213C">
            <w:pPr>
              <w:keepNext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E4667D">
              <w:rPr>
                <w:rFonts w:ascii="Century Gothic" w:hAnsi="Century Gothic" w:cs="Arial"/>
                <w:b/>
                <w:sz w:val="24"/>
                <w:szCs w:val="24"/>
              </w:rPr>
              <w:lastRenderedPageBreak/>
              <w:t>Criterio</w:t>
            </w:r>
          </w:p>
        </w:tc>
        <w:tc>
          <w:tcPr>
            <w:tcW w:w="4000" w:type="pct"/>
            <w:shd w:val="clear" w:color="auto" w:fill="DEEAF6"/>
          </w:tcPr>
          <w:p w14:paraId="6FD0EEC2" w14:textId="77777777" w:rsidR="004D7CA1" w:rsidRPr="00E4667D" w:rsidRDefault="004D7CA1" w:rsidP="009A213C">
            <w:pPr>
              <w:keepNext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E4667D">
              <w:rPr>
                <w:rFonts w:ascii="Century Gothic" w:hAnsi="Century Gothic" w:cs="Arial"/>
                <w:b/>
                <w:sz w:val="24"/>
                <w:szCs w:val="24"/>
              </w:rPr>
              <w:t>Detalle</w:t>
            </w:r>
          </w:p>
        </w:tc>
      </w:tr>
      <w:tr w:rsidR="00557B36" w:rsidRPr="00E4667D" w14:paraId="1669D5E8" w14:textId="77777777" w:rsidTr="00557B36">
        <w:trPr>
          <w:trHeight w:val="890"/>
          <w:tblHeader/>
        </w:trPr>
        <w:tc>
          <w:tcPr>
            <w:tcW w:w="1000" w:type="pct"/>
          </w:tcPr>
          <w:p w14:paraId="527AE860" w14:textId="0E6C5173" w:rsidR="004D7CA1" w:rsidRPr="00E4667D" w:rsidRDefault="0010751C" w:rsidP="009A213C">
            <w:pPr>
              <w:keepNext/>
              <w:spacing w:line="276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E4667D">
              <w:rPr>
                <w:rFonts w:ascii="Century Gothic" w:hAnsi="Century Gothic" w:cs="Arial"/>
                <w:b/>
                <w:sz w:val="24"/>
                <w:szCs w:val="24"/>
              </w:rPr>
              <w:t>Resultado de aprendizaje de la unidad</w:t>
            </w:r>
          </w:p>
        </w:tc>
        <w:tc>
          <w:tcPr>
            <w:tcW w:w="4000" w:type="pct"/>
          </w:tcPr>
          <w:p w14:paraId="5031828A" w14:textId="38016711" w:rsidR="004D7CA1" w:rsidRPr="00D456A3" w:rsidRDefault="00D456A3" w:rsidP="00557B36">
            <w:pPr>
              <w:keepNext/>
              <w:spacing w:line="276" w:lineRule="auto"/>
              <w:jc w:val="both"/>
              <w:rPr>
                <w:rFonts w:ascii="Century Gothic" w:hAnsi="Century Gothic" w:cs="Arial"/>
                <w:bCs/>
                <w:sz w:val="24"/>
                <w:szCs w:val="24"/>
              </w:rPr>
            </w:pPr>
            <w:r w:rsidRPr="00D456A3">
              <w:rPr>
                <w:rFonts w:ascii="Century Gothic" w:hAnsi="Century Gothic" w:cs="Arial"/>
                <w:bCs/>
                <w:sz w:val="24"/>
                <w:szCs w:val="24"/>
              </w:rPr>
              <w:t xml:space="preserve">Al finalizar la unidad, </w:t>
            </w:r>
            <w:r>
              <w:rPr>
                <w:rFonts w:ascii="Century Gothic" w:hAnsi="Century Gothic" w:cs="Arial"/>
                <w:bCs/>
                <w:sz w:val="24"/>
                <w:szCs w:val="24"/>
              </w:rPr>
              <w:t>serás</w:t>
            </w:r>
            <w:r w:rsidRPr="00D456A3">
              <w:rPr>
                <w:rFonts w:ascii="Century Gothic" w:hAnsi="Century Gothic" w:cs="Arial"/>
                <w:bCs/>
                <w:sz w:val="24"/>
                <w:szCs w:val="24"/>
              </w:rPr>
              <w:t xml:space="preserve"> capaz de diseñar interfaces de aplicaciones móviles, bajo la guía de Material.io considerando las restricciones de los dispositivos móviles</w:t>
            </w:r>
          </w:p>
        </w:tc>
      </w:tr>
      <w:tr w:rsidR="00557B36" w:rsidRPr="00E4667D" w14:paraId="094E8A01" w14:textId="77777777" w:rsidTr="00557B36">
        <w:trPr>
          <w:trHeight w:val="2071"/>
          <w:tblHeader/>
        </w:trPr>
        <w:tc>
          <w:tcPr>
            <w:tcW w:w="1000" w:type="pct"/>
          </w:tcPr>
          <w:p w14:paraId="7B23A00E" w14:textId="482C5F9A" w:rsidR="00C8197E" w:rsidRPr="00E4667D" w:rsidRDefault="0010751C" w:rsidP="009A213C">
            <w:pPr>
              <w:keepNext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E4667D">
              <w:rPr>
                <w:rFonts w:ascii="Century Gothic" w:hAnsi="Century Gothic" w:cs="Arial"/>
                <w:b/>
                <w:sz w:val="24"/>
                <w:szCs w:val="24"/>
              </w:rPr>
              <w:t>Temas</w:t>
            </w:r>
          </w:p>
        </w:tc>
        <w:tc>
          <w:tcPr>
            <w:tcW w:w="4000" w:type="pct"/>
          </w:tcPr>
          <w:p w14:paraId="3C9AC1E9" w14:textId="2E104E98" w:rsidR="00D456A3" w:rsidRPr="00D456A3" w:rsidRDefault="00D456A3" w:rsidP="00557B36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 xml:space="preserve">IDE y estructura de un proyecto en Android Studio </w:t>
            </w:r>
          </w:p>
          <w:p w14:paraId="180DCBC2" w14:textId="1CC73455" w:rsidR="00D456A3" w:rsidRPr="00D456A3" w:rsidRDefault="00D456A3" w:rsidP="00557B36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 xml:space="preserve">Clases Java y elementos </w:t>
            </w:r>
            <w:r w:rsidR="00C0445F" w:rsidRPr="00D456A3">
              <w:rPr>
                <w:rFonts w:ascii="Century Gothic" w:hAnsi="Century Gothic"/>
                <w:sz w:val="24"/>
                <w:szCs w:val="24"/>
              </w:rPr>
              <w:t>XML</w:t>
            </w:r>
          </w:p>
          <w:p w14:paraId="644E8939" w14:textId="0C29F754" w:rsidR="00D456A3" w:rsidRPr="00D456A3" w:rsidRDefault="00D456A3" w:rsidP="00557B36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Intent</w:t>
            </w:r>
            <w:r w:rsidR="00C0445F">
              <w:rPr>
                <w:rFonts w:ascii="Century Gothic" w:hAnsi="Century Gothic"/>
                <w:sz w:val="24"/>
                <w:szCs w:val="24"/>
              </w:rPr>
              <w:t>o</w:t>
            </w:r>
            <w:r w:rsidRPr="00D456A3">
              <w:rPr>
                <w:rFonts w:ascii="Century Gothic" w:hAnsi="Century Gothic"/>
                <w:sz w:val="24"/>
                <w:szCs w:val="24"/>
              </w:rPr>
              <w:t xml:space="preserve">s </w:t>
            </w:r>
            <w:r w:rsidR="00C0445F" w:rsidRPr="00D456A3">
              <w:rPr>
                <w:rFonts w:ascii="Century Gothic" w:hAnsi="Century Gothic"/>
                <w:sz w:val="24"/>
                <w:szCs w:val="24"/>
              </w:rPr>
              <w:t>explícitos</w:t>
            </w:r>
            <w:r w:rsidRPr="00D456A3">
              <w:rPr>
                <w:rFonts w:ascii="Century Gothic" w:hAnsi="Century Gothic"/>
                <w:sz w:val="24"/>
                <w:szCs w:val="24"/>
              </w:rPr>
              <w:t>, implícitos, paso de parámetros</w:t>
            </w:r>
          </w:p>
          <w:p w14:paraId="33F32EF1" w14:textId="24B15B8F" w:rsidR="00D456A3" w:rsidRPr="00D456A3" w:rsidRDefault="00D456A3" w:rsidP="00557B36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Layouts, Vistas y widgets</w:t>
            </w:r>
          </w:p>
          <w:p w14:paraId="135CA839" w14:textId="22D63D9E" w:rsidR="00D456A3" w:rsidRPr="00D456A3" w:rsidRDefault="00D456A3" w:rsidP="00557B36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 xml:space="preserve">Diseño de interfaces </w:t>
            </w:r>
          </w:p>
          <w:p w14:paraId="64AE4FEC" w14:textId="414D18F2" w:rsidR="00D456A3" w:rsidRPr="00D456A3" w:rsidRDefault="00D456A3" w:rsidP="00557B36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Estilos, temas, menús y notificaciones.</w:t>
            </w:r>
          </w:p>
          <w:p w14:paraId="0E3CF9F0" w14:textId="09093184" w:rsidR="00D456A3" w:rsidRPr="00D456A3" w:rsidRDefault="00D456A3" w:rsidP="00557B36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Gráficos y animaciones</w:t>
            </w:r>
          </w:p>
          <w:p w14:paraId="20C038C4" w14:textId="544D2090" w:rsidR="00C8197E" w:rsidRPr="00D456A3" w:rsidRDefault="00D456A3" w:rsidP="00557B36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8.</w:t>
            </w:r>
            <w:r w:rsidRPr="00D456A3">
              <w:rPr>
                <w:rFonts w:ascii="Century Gothic" w:hAnsi="Century Gothic"/>
                <w:sz w:val="24"/>
                <w:szCs w:val="24"/>
              </w:rPr>
              <w:tab/>
              <w:t>NavDreawer</w:t>
            </w:r>
          </w:p>
        </w:tc>
      </w:tr>
      <w:tr w:rsidR="00557B36" w:rsidRPr="00E4667D" w14:paraId="3E6F733A" w14:textId="77777777" w:rsidTr="00557B36">
        <w:trPr>
          <w:trHeight w:val="770"/>
          <w:tblHeader/>
        </w:trPr>
        <w:tc>
          <w:tcPr>
            <w:tcW w:w="1000" w:type="pct"/>
          </w:tcPr>
          <w:p w14:paraId="760CF804" w14:textId="4C4987DE" w:rsidR="00C8197E" w:rsidRPr="00E4667D" w:rsidRDefault="00C8197E" w:rsidP="00C8197E">
            <w:pPr>
              <w:keepNext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sz w:val="24"/>
                <w:szCs w:val="24"/>
              </w:rPr>
              <w:t>Tipo de producto académico</w:t>
            </w:r>
          </w:p>
        </w:tc>
        <w:tc>
          <w:tcPr>
            <w:tcW w:w="4000" w:type="pct"/>
          </w:tcPr>
          <w:p w14:paraId="6A93AD62" w14:textId="6B95C885" w:rsidR="00C8197E" w:rsidRPr="00E4667D" w:rsidRDefault="00C8197E" w:rsidP="00557B36">
            <w:p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E4667D">
              <w:rPr>
                <w:rFonts w:ascii="Century Gothic" w:hAnsi="Century Gothic"/>
                <w:sz w:val="24"/>
                <w:szCs w:val="24"/>
              </w:rPr>
              <w:t>Proyecto</w:t>
            </w:r>
          </w:p>
        </w:tc>
      </w:tr>
      <w:tr w:rsidR="00557B36" w:rsidRPr="00E4667D" w14:paraId="35E6529E" w14:textId="77777777" w:rsidTr="00557B36">
        <w:trPr>
          <w:trHeight w:val="7253"/>
          <w:tblHeader/>
        </w:trPr>
        <w:tc>
          <w:tcPr>
            <w:tcW w:w="1000" w:type="pct"/>
          </w:tcPr>
          <w:p w14:paraId="70798201" w14:textId="3E975260" w:rsidR="00C8197E" w:rsidRPr="00E4667D" w:rsidRDefault="00C8197E" w:rsidP="00C8197E">
            <w:pPr>
              <w:keepNext/>
              <w:spacing w:line="276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E4667D">
              <w:rPr>
                <w:rFonts w:ascii="Century Gothic" w:hAnsi="Century Gothic" w:cs="Calibri"/>
                <w:b/>
                <w:sz w:val="24"/>
                <w:szCs w:val="24"/>
              </w:rPr>
              <w:lastRenderedPageBreak/>
              <w:t>Enunciado /Consigna</w:t>
            </w:r>
          </w:p>
        </w:tc>
        <w:tc>
          <w:tcPr>
            <w:tcW w:w="4000" w:type="pct"/>
          </w:tcPr>
          <w:p w14:paraId="45D31545" w14:textId="7BBB867E" w:rsidR="00D456A3" w:rsidRDefault="00D456A3" w:rsidP="00557B36">
            <w:p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La presente actividad tiene la finalidad de afianzar en el estudiante la capacidad de Diseño de aplicaciones móviles básicas.</w:t>
            </w:r>
          </w:p>
          <w:p w14:paraId="6423852F" w14:textId="77777777" w:rsidR="00F074CF" w:rsidRPr="00D456A3" w:rsidRDefault="00F074CF" w:rsidP="00557B36">
            <w:p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4DE3CE75" w14:textId="77777777" w:rsidR="00D456A3" w:rsidRPr="00D456A3" w:rsidRDefault="00D456A3" w:rsidP="00557B36">
            <w:p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Indicaciones/instrucciones:</w:t>
            </w:r>
          </w:p>
          <w:p w14:paraId="377448E7" w14:textId="77777777" w:rsidR="00D456A3" w:rsidRPr="00D456A3" w:rsidRDefault="00D456A3" w:rsidP="00557B36">
            <w:pPr>
              <w:spacing w:line="276" w:lineRule="auto"/>
              <w:ind w:left="26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El proyecto debe crearse considerando:</w:t>
            </w:r>
          </w:p>
          <w:p w14:paraId="031D9D10" w14:textId="2D03911A" w:rsidR="00D456A3" w:rsidRPr="00F074CF" w:rsidRDefault="00D456A3" w:rsidP="00557B36">
            <w:pPr>
              <w:pStyle w:val="Prrafodelista"/>
              <w:numPr>
                <w:ilvl w:val="0"/>
                <w:numId w:val="26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El empleo de Android Studio.</w:t>
            </w:r>
          </w:p>
          <w:p w14:paraId="221F2BCE" w14:textId="1FB9E615" w:rsidR="00D456A3" w:rsidRPr="00F074CF" w:rsidRDefault="00D456A3" w:rsidP="00557B36">
            <w:pPr>
              <w:pStyle w:val="Prrafodelista"/>
              <w:numPr>
                <w:ilvl w:val="0"/>
                <w:numId w:val="26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Nombra a la aplicación colocando tu apellido paterno_pa1</w:t>
            </w:r>
          </w:p>
          <w:p w14:paraId="20E05223" w14:textId="6973AB8F" w:rsidR="00D456A3" w:rsidRPr="00F074CF" w:rsidRDefault="00D456A3" w:rsidP="00557B36">
            <w:pPr>
              <w:pStyle w:val="Prrafodelista"/>
              <w:numPr>
                <w:ilvl w:val="0"/>
                <w:numId w:val="26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El nombre del dominio debe ser: tuapellido.pa1.org</w:t>
            </w:r>
          </w:p>
          <w:p w14:paraId="58BBBA17" w14:textId="527FA359" w:rsidR="00D456A3" w:rsidRPr="00F074CF" w:rsidRDefault="00D456A3" w:rsidP="00557B36">
            <w:pPr>
              <w:pStyle w:val="Prrafodelista"/>
              <w:numPr>
                <w:ilvl w:val="0"/>
                <w:numId w:val="26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La carpeta donde se guarde el proyecto debe ser tu apellido paterno_pa1.</w:t>
            </w:r>
          </w:p>
          <w:p w14:paraId="34DEF918" w14:textId="03C8C9FF" w:rsidR="00D456A3" w:rsidRPr="00F074CF" w:rsidRDefault="00D456A3" w:rsidP="00557B36">
            <w:pPr>
              <w:pStyle w:val="Prrafodelista"/>
              <w:numPr>
                <w:ilvl w:val="0"/>
                <w:numId w:val="26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 xml:space="preserve">El nombrado de las variables debe considerar nombres significativos. Ejemplo:  </w:t>
            </w:r>
            <w:r w:rsidR="00C0445F" w:rsidRPr="00F074CF">
              <w:rPr>
                <w:rFonts w:ascii="Century Gothic" w:hAnsi="Century Gothic"/>
                <w:sz w:val="24"/>
                <w:szCs w:val="24"/>
              </w:rPr>
              <w:t>primer Lado</w:t>
            </w:r>
          </w:p>
          <w:p w14:paraId="0724A1B7" w14:textId="77777777" w:rsidR="00F074CF" w:rsidRDefault="00F074CF" w:rsidP="00557B36">
            <w:p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6906E768" w14:textId="235CA606" w:rsidR="00D456A3" w:rsidRDefault="00D456A3" w:rsidP="00557B36">
            <w:p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Procedimientos, actividades o tareas:</w:t>
            </w:r>
          </w:p>
          <w:p w14:paraId="345A0507" w14:textId="77777777" w:rsidR="00F074CF" w:rsidRPr="00D456A3" w:rsidRDefault="00F074CF" w:rsidP="00557B36">
            <w:p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48E86AE1" w14:textId="4A9C9CEB" w:rsidR="00D456A3" w:rsidRPr="00D456A3" w:rsidRDefault="00D456A3" w:rsidP="00557B36">
            <w:pPr>
              <w:spacing w:line="276" w:lineRule="auto"/>
              <w:ind w:left="262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D456A3">
              <w:rPr>
                <w:rFonts w:ascii="Century Gothic" w:hAnsi="Century Gothic"/>
                <w:sz w:val="24"/>
                <w:szCs w:val="24"/>
              </w:rPr>
              <w:t>Considerando lo desarrollado en clases elaborar una aplicación que permita:</w:t>
            </w:r>
          </w:p>
          <w:p w14:paraId="17591B5F" w14:textId="18FD5A93" w:rsidR="00D456A3" w:rsidRPr="00F074CF" w:rsidRDefault="00D456A3" w:rsidP="00557B36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Calcular el área de un triángulo cualquiera considerando la longitud de sus lados.</w:t>
            </w:r>
          </w:p>
          <w:p w14:paraId="507BD8FD" w14:textId="419B349F" w:rsidR="00D456A3" w:rsidRPr="00F074CF" w:rsidRDefault="00D456A3" w:rsidP="00557B36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Determinar si un número generado aleatoriamente de 6 cifras es adecuado para un experimento, donde se requiere que contenga 3 dígitos impares en cualquier posición, al cumplir esta condición se debe mostrar el mensaje es correcto. El número aleatorio se debe generar en un único proceso.</w:t>
            </w:r>
          </w:p>
          <w:p w14:paraId="3A4034B5" w14:textId="447F9FA6" w:rsidR="00D456A3" w:rsidRPr="00F074CF" w:rsidRDefault="00D456A3" w:rsidP="00557B36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Convertir un número binario a base diez.</w:t>
            </w:r>
          </w:p>
          <w:p w14:paraId="4C32D294" w14:textId="69DB2FFD" w:rsidR="00D456A3" w:rsidRPr="00F074CF" w:rsidRDefault="00D456A3" w:rsidP="00557B36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Convertir un numero de base 16 a binario.</w:t>
            </w:r>
          </w:p>
          <w:p w14:paraId="54C554E7" w14:textId="7BC77234" w:rsidR="00D456A3" w:rsidRPr="00F074CF" w:rsidRDefault="00D456A3" w:rsidP="00557B36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Cada uno de los layouts debe emplear el mismo estilo definido en STYLES.XML.</w:t>
            </w:r>
          </w:p>
          <w:p w14:paraId="3156F34B" w14:textId="4853B30E" w:rsidR="00D456A3" w:rsidRPr="00F074CF" w:rsidRDefault="00D456A3" w:rsidP="00557B36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Se debe emplear un navdreawer con el menú adecuado para invocar a cada uno de los fragments.</w:t>
            </w:r>
          </w:p>
          <w:p w14:paraId="6FC041C2" w14:textId="3B47389C" w:rsidR="00D456A3" w:rsidRPr="00F074CF" w:rsidRDefault="00D456A3" w:rsidP="00557B36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>Agregar un fragment llamado ACERCA, que debe contener los datos personales del estudiante y se debe utilizar este fragment como fragment por defecto.</w:t>
            </w:r>
          </w:p>
          <w:p w14:paraId="6E7112DD" w14:textId="6E5A2DDE" w:rsidR="00C8197E" w:rsidRPr="00F074CF" w:rsidRDefault="00D456A3" w:rsidP="00557B36">
            <w:pPr>
              <w:pStyle w:val="Prrafodelista"/>
              <w:numPr>
                <w:ilvl w:val="0"/>
                <w:numId w:val="28"/>
              </w:numPr>
              <w:spacing w:line="276" w:lineRule="auto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074CF">
              <w:rPr>
                <w:rFonts w:ascii="Century Gothic" w:hAnsi="Century Gothic"/>
                <w:sz w:val="24"/>
                <w:szCs w:val="24"/>
              </w:rPr>
              <w:t xml:space="preserve">Debe poseer un splash activity que </w:t>
            </w:r>
            <w:r w:rsidR="00C0445F" w:rsidRPr="00F074CF">
              <w:rPr>
                <w:rFonts w:ascii="Century Gothic" w:hAnsi="Century Gothic"/>
                <w:sz w:val="24"/>
                <w:szCs w:val="24"/>
              </w:rPr>
              <w:t>posee a</w:t>
            </w:r>
            <w:r w:rsidRPr="00F074CF">
              <w:rPr>
                <w:rFonts w:ascii="Century Gothic" w:hAnsi="Century Gothic"/>
                <w:sz w:val="24"/>
                <w:szCs w:val="24"/>
              </w:rPr>
              <w:t xml:space="preserve"> alguna animación que dure 3 segundos y luego se muestre el navdreaver</w:t>
            </w:r>
          </w:p>
          <w:p w14:paraId="62FA42EC" w14:textId="6F2B6290" w:rsidR="00D456A3" w:rsidRPr="00E4667D" w:rsidRDefault="00D456A3" w:rsidP="00D456A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57B36" w:rsidRPr="00E4667D" w14:paraId="111B7E2A" w14:textId="77777777" w:rsidTr="00557B36">
        <w:trPr>
          <w:trHeight w:val="2842"/>
          <w:tblHeader/>
        </w:trPr>
        <w:tc>
          <w:tcPr>
            <w:tcW w:w="1000" w:type="pct"/>
          </w:tcPr>
          <w:p w14:paraId="5FFC5881" w14:textId="1A705256" w:rsidR="00C8197E" w:rsidRPr="00E4667D" w:rsidRDefault="00C8197E" w:rsidP="00C8197E">
            <w:pPr>
              <w:keepNext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sz w:val="24"/>
                <w:szCs w:val="24"/>
              </w:rPr>
              <w:lastRenderedPageBreak/>
              <w:t>Recursos de aprendizaje obligatorios</w:t>
            </w:r>
          </w:p>
        </w:tc>
        <w:tc>
          <w:tcPr>
            <w:tcW w:w="4000" w:type="pct"/>
          </w:tcPr>
          <w:p w14:paraId="7C276129" w14:textId="66BD537F" w:rsidR="00F074CF" w:rsidRPr="00FB6C45" w:rsidRDefault="00C0445F" w:rsidP="00FB6C45">
            <w:pPr>
              <w:pStyle w:val="Prrafodelista"/>
              <w:numPr>
                <w:ilvl w:val="0"/>
                <w:numId w:val="30"/>
              </w:numPr>
              <w:ind w:left="667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B6C45">
              <w:rPr>
                <w:rFonts w:ascii="Century Gothic" w:hAnsi="Century Gothic"/>
                <w:sz w:val="24"/>
                <w:szCs w:val="24"/>
              </w:rPr>
              <w:t>Ymarquezs</w:t>
            </w:r>
            <w:r w:rsidR="00F074CF" w:rsidRPr="00FB6C45">
              <w:rPr>
                <w:rFonts w:ascii="Century Gothic" w:hAnsi="Century Gothic"/>
                <w:sz w:val="24"/>
                <w:szCs w:val="24"/>
              </w:rPr>
              <w:t>. (2022). DesarrolloaplicacionesAndroid/Semana 2_prac2.pdf at main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F074CF" w:rsidRPr="00FB6C45">
              <w:rPr>
                <w:rFonts w:ascii="Century Gothic" w:hAnsi="Century Gothic"/>
                <w:sz w:val="24"/>
                <w:szCs w:val="24"/>
              </w:rPr>
              <w:t xml:space="preserve">ymarquezs/DesarrolloaplicacionesAndroid. GitHub. </w:t>
            </w:r>
            <w:hyperlink r:id="rId8" w:history="1">
              <w:r w:rsidR="00F074CF" w:rsidRPr="00FB6C45">
                <w:rPr>
                  <w:rStyle w:val="Hipervnculo"/>
                  <w:rFonts w:ascii="Century Gothic" w:hAnsi="Century Gothic"/>
                  <w:sz w:val="24"/>
                  <w:szCs w:val="24"/>
                </w:rPr>
                <w:t>https://github.com/ymarquezs/DesarrolloaplicacionesAndroid/blob/main/Semana%202_prac2.pdf</w:t>
              </w:r>
            </w:hyperlink>
          </w:p>
          <w:p w14:paraId="0A65DAB9" w14:textId="77777777" w:rsidR="00F074CF" w:rsidRPr="00F074CF" w:rsidRDefault="00F074CF" w:rsidP="00FB6C45">
            <w:pPr>
              <w:ind w:left="667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229C8637" w14:textId="118B5D5D" w:rsidR="00F074CF" w:rsidRPr="00FB6C45" w:rsidRDefault="00F074CF" w:rsidP="00FB6C45">
            <w:pPr>
              <w:pStyle w:val="Prrafodelista"/>
              <w:numPr>
                <w:ilvl w:val="0"/>
                <w:numId w:val="30"/>
              </w:numPr>
              <w:ind w:left="667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B6C45">
              <w:rPr>
                <w:rFonts w:ascii="Century Gothic" w:hAnsi="Century Gothic"/>
                <w:sz w:val="24"/>
                <w:szCs w:val="24"/>
              </w:rPr>
              <w:t xml:space="preserve">Henao, C. (2020). Como crear un NAVIGATION DRAWER en Android | 2020 </w:t>
            </w:r>
            <w:r w:rsidR="00F1392E">
              <w:rPr>
                <w:rFonts w:ascii="Century Gothic" w:hAnsi="Century Gothic"/>
                <w:sz w:val="24"/>
                <w:szCs w:val="24"/>
              </w:rPr>
              <w:t>[Archivo Video]</w:t>
            </w:r>
            <w:r w:rsidRPr="00FB6C45">
              <w:rPr>
                <w:rFonts w:ascii="Century Gothic" w:hAnsi="Century Gothic"/>
                <w:sz w:val="24"/>
                <w:szCs w:val="24"/>
              </w:rPr>
              <w:t xml:space="preserve">. </w:t>
            </w:r>
            <w:r w:rsidR="00F1392E">
              <w:rPr>
                <w:rFonts w:ascii="Century Gothic" w:hAnsi="Century Gothic"/>
                <w:sz w:val="24"/>
                <w:szCs w:val="24"/>
              </w:rPr>
              <w:t>Recuperado de:</w:t>
            </w:r>
            <w:r w:rsidRPr="00FB6C45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hyperlink r:id="rId9" w:history="1">
              <w:r w:rsidRPr="00FB6C45">
                <w:rPr>
                  <w:rStyle w:val="Hipervnculo"/>
                  <w:rFonts w:ascii="Century Gothic" w:hAnsi="Century Gothic"/>
                  <w:sz w:val="24"/>
                  <w:szCs w:val="24"/>
                </w:rPr>
                <w:t>https://www.youtube.com/watch?v=5BiQZ01-H9U&amp;ab_channel=CristianHenao</w:t>
              </w:r>
            </w:hyperlink>
          </w:p>
          <w:p w14:paraId="00849FD0" w14:textId="3D0DF102" w:rsidR="00F074CF" w:rsidRDefault="00F074CF" w:rsidP="00FB6C45">
            <w:pPr>
              <w:ind w:left="667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401466A0" w14:textId="7669C83B" w:rsidR="00F074CF" w:rsidRPr="00FB6C45" w:rsidRDefault="00F074CF" w:rsidP="00FB6C45">
            <w:pPr>
              <w:pStyle w:val="Prrafodelista"/>
              <w:numPr>
                <w:ilvl w:val="0"/>
                <w:numId w:val="30"/>
              </w:numPr>
              <w:ind w:left="667"/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B6C45">
              <w:rPr>
                <w:rFonts w:ascii="Century Gothic" w:hAnsi="Century Gothic"/>
                <w:sz w:val="24"/>
                <w:szCs w:val="24"/>
              </w:rPr>
              <w:t xml:space="preserve">Yuri </w:t>
            </w:r>
            <w:r w:rsidR="00C0445F" w:rsidRPr="00FB6C45">
              <w:rPr>
                <w:rFonts w:ascii="Century Gothic" w:hAnsi="Century Gothic"/>
                <w:sz w:val="24"/>
                <w:szCs w:val="24"/>
              </w:rPr>
              <w:t>Márquez</w:t>
            </w:r>
            <w:r w:rsidRPr="00FB6C45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C0445F" w:rsidRPr="00FB6C45">
              <w:rPr>
                <w:rFonts w:ascii="Century Gothic" w:hAnsi="Century Gothic"/>
                <w:sz w:val="24"/>
                <w:szCs w:val="24"/>
              </w:rPr>
              <w:t>Solís</w:t>
            </w:r>
            <w:r w:rsidRPr="00FB6C45">
              <w:rPr>
                <w:rFonts w:ascii="Century Gothic" w:hAnsi="Century Gothic"/>
                <w:sz w:val="24"/>
                <w:szCs w:val="24"/>
              </w:rPr>
              <w:t xml:space="preserve">. (2020). Activity Splash con degradado en Android </w:t>
            </w:r>
            <w:r w:rsidR="00F1392E">
              <w:rPr>
                <w:rFonts w:ascii="Century Gothic" w:hAnsi="Century Gothic"/>
                <w:sz w:val="24"/>
                <w:szCs w:val="24"/>
              </w:rPr>
              <w:t>[Archivo Video]</w:t>
            </w:r>
            <w:r w:rsidRPr="00FB6C45">
              <w:rPr>
                <w:rFonts w:ascii="Century Gothic" w:hAnsi="Century Gothic"/>
                <w:sz w:val="24"/>
                <w:szCs w:val="24"/>
              </w:rPr>
              <w:t xml:space="preserve">. </w:t>
            </w:r>
            <w:r w:rsidR="00F1392E">
              <w:rPr>
                <w:rFonts w:ascii="Century Gothic" w:hAnsi="Century Gothic"/>
                <w:sz w:val="24"/>
                <w:szCs w:val="24"/>
              </w:rPr>
              <w:t>Recuperado de:</w:t>
            </w:r>
            <w:r w:rsidRPr="00FB6C45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hyperlink r:id="rId10" w:history="1">
              <w:r w:rsidRPr="00FB6C45">
                <w:rPr>
                  <w:rStyle w:val="Hipervnculo"/>
                  <w:rFonts w:ascii="Century Gothic" w:hAnsi="Century Gothic"/>
                  <w:sz w:val="24"/>
                  <w:szCs w:val="24"/>
                </w:rPr>
                <w:t>https://www.youtube.com/watch?v=aELKSdycnYE</w:t>
              </w:r>
            </w:hyperlink>
          </w:p>
          <w:p w14:paraId="6CCD8BA3" w14:textId="77777777" w:rsidR="00F074CF" w:rsidRPr="00F074CF" w:rsidRDefault="00F074CF" w:rsidP="00F074CF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6EDC3649" w14:textId="5AE3A2EE" w:rsidR="00F074CF" w:rsidRPr="00E4667D" w:rsidRDefault="00F074CF" w:rsidP="00F074CF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57B36" w:rsidRPr="00E4667D" w14:paraId="70A5303F" w14:textId="77777777" w:rsidTr="00557B36">
        <w:trPr>
          <w:trHeight w:val="3725"/>
          <w:tblHeader/>
        </w:trPr>
        <w:tc>
          <w:tcPr>
            <w:tcW w:w="1000" w:type="pct"/>
          </w:tcPr>
          <w:p w14:paraId="28249782" w14:textId="04F580A9" w:rsidR="00945DF8" w:rsidRPr="00E4667D" w:rsidRDefault="00945DF8" w:rsidP="00945DF8">
            <w:pPr>
              <w:keepNext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 w:rsidRPr="00E4667D">
              <w:rPr>
                <w:rFonts w:ascii="Century Gothic" w:hAnsi="Century Gothic" w:cs="Calibri"/>
                <w:b/>
                <w:sz w:val="24"/>
                <w:szCs w:val="24"/>
              </w:rPr>
              <w:t>Formato de presentación</w:t>
            </w:r>
          </w:p>
        </w:tc>
        <w:tc>
          <w:tcPr>
            <w:tcW w:w="4000" w:type="pct"/>
          </w:tcPr>
          <w:p w14:paraId="3B514DA7" w14:textId="77777777" w:rsidR="00FB6C45" w:rsidRPr="00FB6C45" w:rsidRDefault="00FB6C45" w:rsidP="00557B36">
            <w:pPr>
              <w:pStyle w:val="Default"/>
              <w:numPr>
                <w:ilvl w:val="0"/>
                <w:numId w:val="21"/>
              </w:numPr>
              <w:spacing w:line="288" w:lineRule="auto"/>
              <w:ind w:left="620"/>
              <w:jc w:val="both"/>
              <w:rPr>
                <w:rFonts w:ascii="Century Gothic" w:hAnsi="Century Gothic" w:cstheme="minorHAnsi"/>
                <w:color w:val="auto"/>
              </w:rPr>
            </w:pPr>
            <w:r w:rsidRPr="00FB6C45">
              <w:rPr>
                <w:rFonts w:ascii="Century Gothic" w:hAnsi="Century Gothic" w:cstheme="minorHAnsi"/>
                <w:color w:val="auto"/>
              </w:rPr>
              <w:t xml:space="preserve">Una vez concluido el proyecto este deber ser comprimido, subido al drive  </w:t>
            </w:r>
          </w:p>
          <w:p w14:paraId="391CD08E" w14:textId="77777777" w:rsidR="00FB6C45" w:rsidRPr="00FB6C45" w:rsidRDefault="00FB6C45" w:rsidP="00557B36">
            <w:pPr>
              <w:pStyle w:val="Default"/>
              <w:numPr>
                <w:ilvl w:val="0"/>
                <w:numId w:val="21"/>
              </w:numPr>
              <w:spacing w:line="288" w:lineRule="auto"/>
              <w:ind w:left="620"/>
              <w:jc w:val="both"/>
              <w:rPr>
                <w:rFonts w:ascii="Century Gothic" w:hAnsi="Century Gothic" w:cstheme="minorHAnsi"/>
                <w:color w:val="auto"/>
              </w:rPr>
            </w:pPr>
            <w:r w:rsidRPr="00FB6C45">
              <w:rPr>
                <w:rFonts w:ascii="Century Gothic" w:hAnsi="Century Gothic" w:cstheme="minorHAnsi"/>
                <w:color w:val="auto"/>
              </w:rPr>
              <w:t>El estudiante debe grabar un video explicativo de la operación de la app solicitada, el cual debe ser subido al Drive.</w:t>
            </w:r>
          </w:p>
          <w:p w14:paraId="2179A151" w14:textId="77777777" w:rsidR="00FB6C45" w:rsidRPr="00FB6C45" w:rsidRDefault="00FB6C45" w:rsidP="00557B36">
            <w:pPr>
              <w:pStyle w:val="Default"/>
              <w:numPr>
                <w:ilvl w:val="0"/>
                <w:numId w:val="21"/>
              </w:numPr>
              <w:spacing w:line="288" w:lineRule="auto"/>
              <w:ind w:left="620"/>
              <w:jc w:val="both"/>
              <w:rPr>
                <w:rFonts w:ascii="Century Gothic" w:hAnsi="Century Gothic" w:cstheme="minorHAnsi"/>
                <w:color w:val="auto"/>
              </w:rPr>
            </w:pPr>
            <w:r w:rsidRPr="00FB6C45">
              <w:rPr>
                <w:rFonts w:ascii="Century Gothic" w:hAnsi="Century Gothic" w:cstheme="minorHAnsi"/>
                <w:color w:val="auto"/>
              </w:rPr>
              <w:t>Al finalizar ambos se debe enviar mediante el aula virtual el link directo del proyecto y el link directo del video. NO SE ADMITE compartir carpetas.</w:t>
            </w:r>
          </w:p>
          <w:p w14:paraId="522E7013" w14:textId="77777777" w:rsidR="00FB6C45" w:rsidRPr="00FB6C45" w:rsidRDefault="00FB6C45" w:rsidP="00557B36">
            <w:pPr>
              <w:pStyle w:val="Default"/>
              <w:numPr>
                <w:ilvl w:val="0"/>
                <w:numId w:val="21"/>
              </w:numPr>
              <w:spacing w:line="288" w:lineRule="auto"/>
              <w:ind w:left="620"/>
              <w:jc w:val="both"/>
              <w:rPr>
                <w:rFonts w:ascii="Century Gothic" w:hAnsi="Century Gothic" w:cstheme="minorHAnsi"/>
                <w:color w:val="auto"/>
              </w:rPr>
            </w:pPr>
            <w:r w:rsidRPr="00FB6C45">
              <w:rPr>
                <w:rFonts w:ascii="Century Gothic" w:hAnsi="Century Gothic" w:cstheme="minorHAnsi"/>
                <w:color w:val="auto"/>
              </w:rPr>
              <w:t>El envío de la actividad se realizará por el aula virtual, unidad 1, apartado Producto académico 1</w:t>
            </w:r>
          </w:p>
          <w:p w14:paraId="5A8E65F6" w14:textId="77777777" w:rsidR="00FB6C45" w:rsidRPr="00FB6C45" w:rsidRDefault="00FB6C45" w:rsidP="00557B36">
            <w:pPr>
              <w:pStyle w:val="Default"/>
              <w:numPr>
                <w:ilvl w:val="0"/>
                <w:numId w:val="21"/>
              </w:numPr>
              <w:spacing w:line="288" w:lineRule="auto"/>
              <w:ind w:left="620"/>
              <w:jc w:val="both"/>
              <w:rPr>
                <w:rFonts w:ascii="Century Gothic" w:hAnsi="Century Gothic" w:cstheme="minorHAnsi"/>
                <w:color w:val="auto"/>
              </w:rPr>
            </w:pPr>
            <w:r w:rsidRPr="00FB6C45">
              <w:rPr>
                <w:rFonts w:ascii="Century Gothic" w:hAnsi="Century Gothic" w:cstheme="minorHAnsi"/>
                <w:color w:val="auto"/>
              </w:rPr>
              <w:t>El estudiante debe publicar el archivo en el aula virtual antes de la fecha y hora límite de entrega.</w:t>
            </w:r>
          </w:p>
          <w:p w14:paraId="6E917A50" w14:textId="77777777" w:rsidR="00945DF8" w:rsidRPr="00FB6C45" w:rsidRDefault="00FB6C45" w:rsidP="00557B36">
            <w:pPr>
              <w:pStyle w:val="Default"/>
              <w:numPr>
                <w:ilvl w:val="0"/>
                <w:numId w:val="21"/>
              </w:numPr>
              <w:spacing w:line="288" w:lineRule="auto"/>
              <w:ind w:left="620" w:right="142"/>
              <w:jc w:val="both"/>
              <w:rPr>
                <w:rFonts w:ascii="Century Gothic" w:hAnsi="Century Gothic"/>
              </w:rPr>
            </w:pPr>
            <w:r w:rsidRPr="00FB6C45">
              <w:rPr>
                <w:rFonts w:ascii="Century Gothic" w:hAnsi="Century Gothic" w:cstheme="minorHAnsi"/>
                <w:color w:val="auto"/>
              </w:rPr>
              <w:t>Respete las indicaciones planteadas para esta actividad, a fin de que su evaluación pueda realizarse sin inconveniente.</w:t>
            </w:r>
          </w:p>
          <w:p w14:paraId="1ED51C23" w14:textId="5E2FE5D8" w:rsidR="00FB6C45" w:rsidRPr="00E4667D" w:rsidRDefault="00FB6C45" w:rsidP="00FB6C45">
            <w:pPr>
              <w:pStyle w:val="Default"/>
              <w:spacing w:line="288" w:lineRule="auto"/>
              <w:ind w:left="754" w:right="142"/>
              <w:rPr>
                <w:rFonts w:ascii="Century Gothic" w:hAnsi="Century Gothic"/>
              </w:rPr>
            </w:pPr>
          </w:p>
        </w:tc>
      </w:tr>
    </w:tbl>
    <w:p w14:paraId="6D97F86B" w14:textId="77777777" w:rsidR="00E33C64" w:rsidRPr="00E4667D" w:rsidRDefault="00E33C64" w:rsidP="007D76D2">
      <w:pPr>
        <w:pStyle w:val="Prrafodelista"/>
        <w:ind w:left="0"/>
        <w:rPr>
          <w:rFonts w:ascii="Century Gothic" w:hAnsi="Century Gothic"/>
          <w:b/>
          <w:sz w:val="24"/>
          <w:szCs w:val="24"/>
        </w:rPr>
        <w:sectPr w:rsidR="00E33C64" w:rsidRPr="00E4667D" w:rsidSect="00845F9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1418" w:bottom="1134" w:left="1418" w:header="709" w:footer="340" w:gutter="0"/>
          <w:cols w:space="708"/>
          <w:docGrid w:linePitch="360"/>
        </w:sectPr>
      </w:pPr>
    </w:p>
    <w:p w14:paraId="3FFE3311" w14:textId="6A2020D2" w:rsidR="007D76D2" w:rsidRPr="00E4667D" w:rsidRDefault="007D76D2" w:rsidP="007D76D2">
      <w:pPr>
        <w:pStyle w:val="Prrafodelista"/>
        <w:ind w:left="0"/>
        <w:rPr>
          <w:rFonts w:ascii="Century Gothic" w:hAnsi="Century Gothic"/>
          <w:b/>
          <w:sz w:val="24"/>
          <w:szCs w:val="24"/>
        </w:rPr>
      </w:pPr>
    </w:p>
    <w:p w14:paraId="0A2C6990" w14:textId="3CEDC692" w:rsidR="00C81211" w:rsidRPr="00E4667D" w:rsidRDefault="00C81211" w:rsidP="002D6B02">
      <w:pPr>
        <w:pStyle w:val="Prrafodelista"/>
        <w:numPr>
          <w:ilvl w:val="0"/>
          <w:numId w:val="20"/>
        </w:numPr>
        <w:ind w:left="0" w:hanging="284"/>
        <w:rPr>
          <w:rFonts w:ascii="Century Gothic" w:hAnsi="Century Gothic"/>
          <w:b/>
          <w:sz w:val="24"/>
          <w:szCs w:val="24"/>
        </w:rPr>
      </w:pPr>
      <w:r w:rsidRPr="00E4667D">
        <w:rPr>
          <w:rFonts w:ascii="Century Gothic" w:hAnsi="Century Gothic"/>
          <w:b/>
          <w:sz w:val="24"/>
          <w:szCs w:val="24"/>
        </w:rPr>
        <w:t>Rúbrica de evaluación:</w:t>
      </w:r>
    </w:p>
    <w:p w14:paraId="008ED3EC" w14:textId="38A2D329" w:rsidR="000C4D3A" w:rsidRPr="00E4667D" w:rsidRDefault="000C4D3A" w:rsidP="000C4D3A">
      <w:pPr>
        <w:pStyle w:val="Prrafodelista"/>
        <w:jc w:val="both"/>
        <w:rPr>
          <w:rFonts w:ascii="Century Gothic" w:hAnsi="Century Gothic" w:cs="Arial"/>
          <w:sz w:val="24"/>
          <w:szCs w:val="24"/>
        </w:rPr>
      </w:pPr>
      <w:r w:rsidRPr="00E4667D">
        <w:rPr>
          <w:rFonts w:ascii="Century Gothic" w:hAnsi="Century Gothic" w:cs="Arial"/>
          <w:sz w:val="24"/>
          <w:szCs w:val="24"/>
        </w:rPr>
        <w:t>A continuación, se presenta la escala de valoración, en base a la cual se evaluará</w:t>
      </w:r>
      <w:r w:rsidR="0010751C" w:rsidRPr="00E4667D">
        <w:rPr>
          <w:rFonts w:ascii="Century Gothic" w:hAnsi="Century Gothic" w:cs="Arial"/>
          <w:sz w:val="24"/>
          <w:szCs w:val="24"/>
        </w:rPr>
        <w:t>.</w:t>
      </w:r>
    </w:p>
    <w:tbl>
      <w:tblPr>
        <w:tblStyle w:val="Tablaconcuadrcula"/>
        <w:tblW w:w="9015" w:type="dxa"/>
        <w:tblInd w:w="-5" w:type="dxa"/>
        <w:tblLayout w:type="fixed"/>
        <w:tblLook w:val="04A0" w:firstRow="1" w:lastRow="0" w:firstColumn="1" w:lastColumn="0" w:noHBand="0" w:noVBand="1"/>
        <w:tblCaption w:val="Rúbrica de evaluación"/>
        <w:tblDescription w:val="Rúbrica de evaluación"/>
      </w:tblPr>
      <w:tblGrid>
        <w:gridCol w:w="1670"/>
        <w:gridCol w:w="1891"/>
        <w:gridCol w:w="2008"/>
        <w:gridCol w:w="1776"/>
        <w:gridCol w:w="1670"/>
      </w:tblGrid>
      <w:tr w:rsidR="008A02A1" w:rsidRPr="00E4667D" w14:paraId="4F292447" w14:textId="77777777" w:rsidTr="00C0445F">
        <w:trPr>
          <w:trHeight w:val="471"/>
          <w:tblHeader/>
        </w:trPr>
        <w:tc>
          <w:tcPr>
            <w:tcW w:w="1670" w:type="dxa"/>
            <w:shd w:val="clear" w:color="auto" w:fill="DEEAF6"/>
          </w:tcPr>
          <w:p w14:paraId="505F1D8E" w14:textId="77777777" w:rsidR="008A02A1" w:rsidRPr="00E4667D" w:rsidRDefault="008A02A1" w:rsidP="009A213C">
            <w:pPr>
              <w:ind w:right="15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Criterios</w:t>
            </w:r>
          </w:p>
        </w:tc>
        <w:tc>
          <w:tcPr>
            <w:tcW w:w="1891" w:type="dxa"/>
            <w:shd w:val="clear" w:color="auto" w:fill="DEEAF6"/>
          </w:tcPr>
          <w:p w14:paraId="6BFDB85C" w14:textId="77777777" w:rsidR="008A02A1" w:rsidRPr="00E4667D" w:rsidRDefault="008A02A1" w:rsidP="009A213C">
            <w:pPr>
              <w:ind w:right="13"/>
              <w:jc w:val="center"/>
              <w:rPr>
                <w:rFonts w:ascii="Century Gothic" w:hAnsi="Century Gothic"/>
                <w:b/>
                <w:color w:val="221F1F"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Sobresaliente</w:t>
            </w:r>
          </w:p>
          <w:p w14:paraId="7F969136" w14:textId="598B9C24" w:rsidR="008A02A1" w:rsidRPr="00E4667D" w:rsidRDefault="008A02A1" w:rsidP="00E15155">
            <w:pPr>
              <w:ind w:right="13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(</w:t>
            </w:r>
            <w:r w:rsidR="0010751C"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5</w:t>
            </w: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 xml:space="preserve"> puntos)</w:t>
            </w:r>
          </w:p>
        </w:tc>
        <w:tc>
          <w:tcPr>
            <w:tcW w:w="2008" w:type="dxa"/>
            <w:shd w:val="clear" w:color="auto" w:fill="DEEAF6"/>
          </w:tcPr>
          <w:p w14:paraId="4E4DC51E" w14:textId="77777777" w:rsidR="008A02A1" w:rsidRPr="00E4667D" w:rsidRDefault="008A02A1" w:rsidP="009A213C">
            <w:pPr>
              <w:ind w:right="15"/>
              <w:jc w:val="center"/>
              <w:rPr>
                <w:rFonts w:ascii="Century Gothic" w:hAnsi="Century Gothic"/>
                <w:b/>
                <w:color w:val="221F1F"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Suficiente</w:t>
            </w:r>
          </w:p>
          <w:p w14:paraId="188FFD85" w14:textId="5BF1FF85" w:rsidR="008A02A1" w:rsidRPr="00E4667D" w:rsidRDefault="008A02A1" w:rsidP="00E15155">
            <w:pPr>
              <w:ind w:right="15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(</w:t>
            </w:r>
            <w:r w:rsidR="0010751C"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3</w:t>
            </w: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 xml:space="preserve"> puntos)</w:t>
            </w:r>
          </w:p>
        </w:tc>
        <w:tc>
          <w:tcPr>
            <w:tcW w:w="1776" w:type="dxa"/>
            <w:shd w:val="clear" w:color="auto" w:fill="DEEAF6"/>
          </w:tcPr>
          <w:p w14:paraId="66FDA730" w14:textId="77777777" w:rsidR="008A02A1" w:rsidRPr="00E4667D" w:rsidRDefault="008A02A1" w:rsidP="009A213C">
            <w:pPr>
              <w:ind w:right="13"/>
              <w:jc w:val="center"/>
              <w:rPr>
                <w:rFonts w:ascii="Century Gothic" w:hAnsi="Century Gothic"/>
                <w:b/>
                <w:color w:val="221F1F"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En proceso</w:t>
            </w:r>
          </w:p>
          <w:p w14:paraId="2C03CE68" w14:textId="6DE4877A" w:rsidR="008A02A1" w:rsidRPr="00E4667D" w:rsidRDefault="00E15155" w:rsidP="009A213C">
            <w:pPr>
              <w:ind w:right="13"/>
              <w:jc w:val="center"/>
              <w:rPr>
                <w:rFonts w:ascii="Century Gothic" w:hAnsi="Century Gothic"/>
                <w:b/>
                <w:color w:val="221F1F"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(</w:t>
            </w:r>
            <w:r w:rsidR="0010751C"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1</w:t>
            </w:r>
            <w:r w:rsidR="008A02A1"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 xml:space="preserve"> puntos</w:t>
            </w: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)</w:t>
            </w:r>
          </w:p>
        </w:tc>
        <w:tc>
          <w:tcPr>
            <w:tcW w:w="1670" w:type="dxa"/>
            <w:shd w:val="clear" w:color="auto" w:fill="DEEAF6"/>
          </w:tcPr>
          <w:p w14:paraId="291229D3" w14:textId="77777777" w:rsidR="008A02A1" w:rsidRPr="00E4667D" w:rsidRDefault="008A02A1" w:rsidP="009A213C">
            <w:pPr>
              <w:ind w:right="13"/>
              <w:jc w:val="center"/>
              <w:rPr>
                <w:rFonts w:ascii="Century Gothic" w:hAnsi="Century Gothic"/>
                <w:b/>
                <w:color w:val="221F1F"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En inicio</w:t>
            </w:r>
          </w:p>
          <w:p w14:paraId="38DB466A" w14:textId="732E3E51" w:rsidR="008A02A1" w:rsidRPr="00E4667D" w:rsidRDefault="00E15155" w:rsidP="009A213C">
            <w:pPr>
              <w:ind w:right="5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(</w:t>
            </w:r>
            <w:r w:rsidR="0010751C"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>0</w:t>
            </w:r>
            <w:r w:rsidR="008A02A1" w:rsidRPr="00E4667D">
              <w:rPr>
                <w:rFonts w:ascii="Century Gothic" w:hAnsi="Century Gothic"/>
                <w:b/>
                <w:color w:val="221F1F"/>
                <w:sz w:val="24"/>
                <w:szCs w:val="24"/>
              </w:rPr>
              <w:t xml:space="preserve"> puntos)</w:t>
            </w:r>
          </w:p>
        </w:tc>
      </w:tr>
      <w:tr w:rsidR="00C0445F" w:rsidRPr="00E4667D" w14:paraId="53ECAE6D" w14:textId="77777777" w:rsidTr="00C0445F">
        <w:trPr>
          <w:trHeight w:val="385"/>
          <w:tblHeader/>
        </w:trPr>
        <w:tc>
          <w:tcPr>
            <w:tcW w:w="1670" w:type="dxa"/>
          </w:tcPr>
          <w:p w14:paraId="7861947A" w14:textId="5266E3AB" w:rsidR="00C0445F" w:rsidRPr="00EC6480" w:rsidRDefault="00C0445F" w:rsidP="00C0445F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EC6480">
              <w:rPr>
                <w:rFonts w:ascii="Century Gothic" w:hAnsi="Century Gothic"/>
                <w:b/>
                <w:bCs/>
              </w:rPr>
              <w:t>Posee un splash _activity</w:t>
            </w:r>
          </w:p>
        </w:tc>
        <w:tc>
          <w:tcPr>
            <w:tcW w:w="1891" w:type="dxa"/>
          </w:tcPr>
          <w:p w14:paraId="528A009C" w14:textId="5039009F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El splash _activity se muestra con una animación durante 3 segundos, luego se muestra el navdreawer con el fragment por defecto</w:t>
            </w:r>
          </w:p>
        </w:tc>
        <w:tc>
          <w:tcPr>
            <w:tcW w:w="2008" w:type="dxa"/>
          </w:tcPr>
          <w:p w14:paraId="134636EB" w14:textId="35D9A403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Se tiene splash_activity que se muestra durante un tiempo sin animación el navdreawer con el fragment por defecto</w:t>
            </w:r>
          </w:p>
        </w:tc>
        <w:tc>
          <w:tcPr>
            <w:tcW w:w="1776" w:type="dxa"/>
          </w:tcPr>
          <w:p w14:paraId="7975CF2B" w14:textId="77777777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Se tiene splash_activity que se muestra durante un tiempo.</w:t>
            </w:r>
          </w:p>
          <w:p w14:paraId="07B58B79" w14:textId="0B9895FC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670" w:type="dxa"/>
          </w:tcPr>
          <w:p w14:paraId="37999AC9" w14:textId="77777777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No se tiene splash_activity</w:t>
            </w:r>
          </w:p>
          <w:p w14:paraId="5AB459FA" w14:textId="18764097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</w:p>
        </w:tc>
      </w:tr>
      <w:tr w:rsidR="00C0445F" w:rsidRPr="00E4667D" w14:paraId="21D157D3" w14:textId="77777777" w:rsidTr="00C0445F">
        <w:trPr>
          <w:trHeight w:val="245"/>
          <w:tblHeader/>
        </w:trPr>
        <w:tc>
          <w:tcPr>
            <w:tcW w:w="1670" w:type="dxa"/>
          </w:tcPr>
          <w:p w14:paraId="39EC66F0" w14:textId="1AD3D5BB" w:rsidR="00C0445F" w:rsidRPr="00EC6480" w:rsidRDefault="00C0445F" w:rsidP="00C0445F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EC6480">
              <w:rPr>
                <w:rFonts w:ascii="Century Gothic" w:hAnsi="Century Gothic"/>
                <w:b/>
                <w:bCs/>
              </w:rPr>
              <w:t>Funcionalidad Ejercicios</w:t>
            </w:r>
          </w:p>
        </w:tc>
        <w:tc>
          <w:tcPr>
            <w:tcW w:w="1891" w:type="dxa"/>
          </w:tcPr>
          <w:p w14:paraId="3D35C8C6" w14:textId="4BBB3010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Completa: la implementación es la adecuada en los 4 ejercicios</w:t>
            </w:r>
          </w:p>
        </w:tc>
        <w:tc>
          <w:tcPr>
            <w:tcW w:w="2008" w:type="dxa"/>
          </w:tcPr>
          <w:p w14:paraId="536427A0" w14:textId="7D17CBAB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Incompleta: la implementación es adecuada sólo en 3 ejercicios</w:t>
            </w:r>
          </w:p>
        </w:tc>
        <w:tc>
          <w:tcPr>
            <w:tcW w:w="1776" w:type="dxa"/>
          </w:tcPr>
          <w:p w14:paraId="4450FAD8" w14:textId="6C934862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Básica: la implementación es adecuada sólo en 1 ejercicio</w:t>
            </w:r>
          </w:p>
        </w:tc>
        <w:tc>
          <w:tcPr>
            <w:tcW w:w="1670" w:type="dxa"/>
          </w:tcPr>
          <w:p w14:paraId="71B40283" w14:textId="67285240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NO se solucionó ningún ejercicio.</w:t>
            </w:r>
          </w:p>
        </w:tc>
      </w:tr>
      <w:tr w:rsidR="00C0445F" w:rsidRPr="00E4667D" w14:paraId="246A4D1B" w14:textId="77777777" w:rsidTr="00C0445F">
        <w:trPr>
          <w:trHeight w:val="245"/>
          <w:tblHeader/>
        </w:trPr>
        <w:tc>
          <w:tcPr>
            <w:tcW w:w="1670" w:type="dxa"/>
          </w:tcPr>
          <w:p w14:paraId="7722F36B" w14:textId="10E83F10" w:rsidR="00C0445F" w:rsidRPr="00EC6480" w:rsidRDefault="00C0445F" w:rsidP="00C0445F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EC6480">
              <w:rPr>
                <w:rFonts w:ascii="Century Gothic" w:hAnsi="Century Gothic"/>
                <w:b/>
                <w:bCs/>
              </w:rPr>
              <w:t>Funcionalidad correcta de navDreawer</w:t>
            </w:r>
          </w:p>
        </w:tc>
        <w:tc>
          <w:tcPr>
            <w:tcW w:w="1891" w:type="dxa"/>
          </w:tcPr>
          <w:p w14:paraId="12E151CD" w14:textId="38C80C2C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Se invocan a las 4 actividades correctamente y se visualiza el fragment por defecto</w:t>
            </w:r>
          </w:p>
        </w:tc>
        <w:tc>
          <w:tcPr>
            <w:tcW w:w="2008" w:type="dxa"/>
          </w:tcPr>
          <w:p w14:paraId="690BD7BF" w14:textId="6D87D923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Se invoca solo a 3 actividades correctamente</w:t>
            </w:r>
          </w:p>
        </w:tc>
        <w:tc>
          <w:tcPr>
            <w:tcW w:w="1776" w:type="dxa"/>
          </w:tcPr>
          <w:p w14:paraId="0660B606" w14:textId="3AC30A15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Se invoca solo a 2 o a 1 actividad correctamente</w:t>
            </w:r>
          </w:p>
        </w:tc>
        <w:tc>
          <w:tcPr>
            <w:tcW w:w="1670" w:type="dxa"/>
          </w:tcPr>
          <w:p w14:paraId="4733AC6B" w14:textId="535F641B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No se invoca a otra actividad que no sea la mainActivity.</w:t>
            </w:r>
          </w:p>
        </w:tc>
      </w:tr>
      <w:tr w:rsidR="00C0445F" w:rsidRPr="00E4667D" w14:paraId="551019E3" w14:textId="77777777" w:rsidTr="00C0445F">
        <w:trPr>
          <w:trHeight w:val="211"/>
          <w:tblHeader/>
        </w:trPr>
        <w:tc>
          <w:tcPr>
            <w:tcW w:w="1670" w:type="dxa"/>
          </w:tcPr>
          <w:p w14:paraId="192CF133" w14:textId="2D1EBC6B" w:rsidR="00C0445F" w:rsidRPr="00EC6480" w:rsidRDefault="00C0445F" w:rsidP="00C0445F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EC6480">
              <w:rPr>
                <w:rFonts w:ascii="Century Gothic" w:hAnsi="Century Gothic"/>
                <w:b/>
                <w:bCs/>
              </w:rPr>
              <w:t>Se emplea el mismo estilo definido en STYLES.XML y los layouts son los adecuados</w:t>
            </w:r>
          </w:p>
        </w:tc>
        <w:tc>
          <w:tcPr>
            <w:tcW w:w="1891" w:type="dxa"/>
          </w:tcPr>
          <w:p w14:paraId="6C2DED05" w14:textId="7308AF91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Se emplea el mismo style y los layouts son los adecuados en todos los fragmentos.</w:t>
            </w:r>
          </w:p>
        </w:tc>
        <w:tc>
          <w:tcPr>
            <w:tcW w:w="2008" w:type="dxa"/>
          </w:tcPr>
          <w:p w14:paraId="38EABB33" w14:textId="2F443C6C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Se emplea el mismo style, pero los layouts no son adecuados en al menos 1 fragmento.</w:t>
            </w:r>
          </w:p>
        </w:tc>
        <w:tc>
          <w:tcPr>
            <w:tcW w:w="1776" w:type="dxa"/>
          </w:tcPr>
          <w:p w14:paraId="201C5A0A" w14:textId="67CEC0B1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Se emplea el mismo style, pero los layouts no son adecuados en al menos 3 fragmentos.</w:t>
            </w:r>
          </w:p>
        </w:tc>
        <w:tc>
          <w:tcPr>
            <w:tcW w:w="1670" w:type="dxa"/>
          </w:tcPr>
          <w:p w14:paraId="7AB6E22F" w14:textId="01C32EC1" w:rsidR="00C0445F" w:rsidRPr="00EC6480" w:rsidRDefault="00C0445F" w:rsidP="00C0445F">
            <w:pPr>
              <w:jc w:val="center"/>
              <w:rPr>
                <w:rFonts w:ascii="Century Gothic" w:hAnsi="Century Gothic"/>
              </w:rPr>
            </w:pPr>
            <w:r w:rsidRPr="00EC6480">
              <w:rPr>
                <w:rFonts w:ascii="Century Gothic" w:hAnsi="Century Gothic"/>
              </w:rPr>
              <w:t>No se emplean los mismo styles ni los layouts son adecuados</w:t>
            </w:r>
          </w:p>
        </w:tc>
      </w:tr>
      <w:tr w:rsidR="00C0445F" w:rsidRPr="00E4667D" w14:paraId="2CD099C4" w14:textId="77777777" w:rsidTr="00C0445F">
        <w:trPr>
          <w:trHeight w:val="245"/>
          <w:tblHeader/>
        </w:trPr>
        <w:tc>
          <w:tcPr>
            <w:tcW w:w="1670" w:type="dxa"/>
          </w:tcPr>
          <w:p w14:paraId="2F43EEAE" w14:textId="77777777" w:rsidR="00C0445F" w:rsidRPr="00E4667D" w:rsidRDefault="00C0445F" w:rsidP="00C0445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sz w:val="24"/>
                <w:szCs w:val="24"/>
              </w:rPr>
              <w:t>Total parcial</w:t>
            </w:r>
          </w:p>
        </w:tc>
        <w:tc>
          <w:tcPr>
            <w:tcW w:w="1891" w:type="dxa"/>
          </w:tcPr>
          <w:p w14:paraId="5C285005" w14:textId="577EA87A" w:rsidR="00C0445F" w:rsidRPr="00E4667D" w:rsidRDefault="00C0445F" w:rsidP="00C0445F">
            <w:pPr>
              <w:ind w:left="108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2008" w:type="dxa"/>
          </w:tcPr>
          <w:p w14:paraId="1192A7BF" w14:textId="239A1988" w:rsidR="00C0445F" w:rsidRPr="00E4667D" w:rsidRDefault="00C0445F" w:rsidP="00C0445F">
            <w:pPr>
              <w:ind w:left="108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1776" w:type="dxa"/>
          </w:tcPr>
          <w:p w14:paraId="423A16F7" w14:textId="69D231D2" w:rsidR="00C0445F" w:rsidRPr="00E4667D" w:rsidRDefault="00C0445F" w:rsidP="00C0445F">
            <w:pPr>
              <w:spacing w:after="1" w:line="248" w:lineRule="auto"/>
              <w:ind w:left="108" w:right="158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1670" w:type="dxa"/>
          </w:tcPr>
          <w:p w14:paraId="498FCDA2" w14:textId="3FCE4711" w:rsidR="00C0445F" w:rsidRPr="00E4667D" w:rsidRDefault="00C0445F" w:rsidP="00C0445F">
            <w:pPr>
              <w:spacing w:after="1" w:line="248" w:lineRule="auto"/>
              <w:ind w:left="108" w:right="158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</w:tr>
      <w:tr w:rsidR="00C0445F" w:rsidRPr="00E4667D" w14:paraId="2A81D443" w14:textId="77777777" w:rsidTr="00C0445F">
        <w:trPr>
          <w:trHeight w:val="245"/>
          <w:tblHeader/>
        </w:trPr>
        <w:tc>
          <w:tcPr>
            <w:tcW w:w="1670" w:type="dxa"/>
          </w:tcPr>
          <w:p w14:paraId="59A7CCD8" w14:textId="43A26DFE" w:rsidR="00C0445F" w:rsidRPr="00E4667D" w:rsidRDefault="00C0445F" w:rsidP="00C0445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E4667D">
              <w:rPr>
                <w:rFonts w:ascii="Century Gothic" w:hAnsi="Century Gothic"/>
                <w:b/>
                <w:sz w:val="24"/>
                <w:szCs w:val="24"/>
              </w:rPr>
              <w:t>Nota</w:t>
            </w:r>
          </w:p>
        </w:tc>
        <w:tc>
          <w:tcPr>
            <w:tcW w:w="7345" w:type="dxa"/>
            <w:gridSpan w:val="4"/>
          </w:tcPr>
          <w:p w14:paraId="156A4FBD" w14:textId="77777777" w:rsidR="00C0445F" w:rsidRPr="00E4667D" w:rsidRDefault="00C0445F" w:rsidP="00C0445F">
            <w:pPr>
              <w:spacing w:after="1" w:line="248" w:lineRule="auto"/>
              <w:ind w:left="108" w:right="158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976E017" w14:textId="4B9628DE" w:rsidR="008A02A1" w:rsidRDefault="008A02A1" w:rsidP="00850F33">
      <w:pPr>
        <w:jc w:val="both"/>
        <w:rPr>
          <w:rFonts w:cs="Arial"/>
        </w:rPr>
      </w:pPr>
    </w:p>
    <w:sectPr w:rsidR="008A02A1" w:rsidSect="00845F97">
      <w:pgSz w:w="11907" w:h="16840" w:code="9"/>
      <w:pgMar w:top="1134" w:right="1418" w:bottom="1134" w:left="1418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C6001" w14:textId="77777777" w:rsidR="0028432F" w:rsidRDefault="0028432F" w:rsidP="00477577">
      <w:pPr>
        <w:spacing w:after="0" w:line="240" w:lineRule="auto"/>
      </w:pPr>
      <w:r>
        <w:separator/>
      </w:r>
    </w:p>
  </w:endnote>
  <w:endnote w:type="continuationSeparator" w:id="0">
    <w:p w14:paraId="195C3DBF" w14:textId="77777777" w:rsidR="0028432F" w:rsidRDefault="0028432F" w:rsidP="00477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770197-3A89-45C3-88C8-0EB68ED8772C}"/>
    <w:embedBold r:id="rId2" w:fontKey="{04B07DE2-5FA0-46E8-A6A1-F540A231384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5985A223-B1E8-4E61-AE4F-E677D5F5325D}"/>
    <w:embedBold r:id="rId4" w:fontKey="{E71B6B0F-D745-4262-91CB-8964A0D9E1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4A8EE2EB-8837-4B06-9786-4607594A49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331CE19-0D9C-41FE-AB54-AC72F5F5A8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C716D" w14:textId="77777777" w:rsidR="002A2C89" w:rsidRDefault="002A2C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25965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0E13BDBE" w14:textId="67F3A2A5" w:rsidR="00834569" w:rsidRPr="00164EFE" w:rsidRDefault="00164EFE" w:rsidP="006938BC">
        <w:pPr>
          <w:pStyle w:val="Piedepgina"/>
          <w:pBdr>
            <w:top w:val="single" w:sz="4" w:space="0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6B02" w:rsidRPr="002D6B02">
          <w:rPr>
            <w:noProof/>
            <w:lang w:val="es-ES"/>
          </w:rPr>
          <w:t>1</w:t>
        </w:r>
        <w:r>
          <w:fldChar w:fldCharType="end"/>
        </w:r>
        <w:r>
          <w:rPr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007DD" w14:textId="77777777" w:rsidR="002A2C89" w:rsidRDefault="002A2C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D6CD8" w14:textId="77777777" w:rsidR="0028432F" w:rsidRDefault="0028432F" w:rsidP="00477577">
      <w:pPr>
        <w:spacing w:after="0" w:line="240" w:lineRule="auto"/>
      </w:pPr>
      <w:r>
        <w:separator/>
      </w:r>
    </w:p>
  </w:footnote>
  <w:footnote w:type="continuationSeparator" w:id="0">
    <w:p w14:paraId="67475C68" w14:textId="77777777" w:rsidR="0028432F" w:rsidRDefault="0028432F" w:rsidP="00477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A3A65" w14:textId="77777777" w:rsidR="002A2C89" w:rsidRDefault="002A2C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1F674" w14:textId="24CCC798" w:rsidR="00130239" w:rsidRDefault="004B591A" w:rsidP="0010751C">
    <w:pPr>
      <w:pStyle w:val="Encabezado"/>
      <w:jc w:val="right"/>
      <w:rPr>
        <w:noProof/>
        <w:lang w:eastAsia="es-PE"/>
      </w:rPr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78204A8C" wp14:editId="7759C0D4">
          <wp:simplePos x="0" y="0"/>
          <wp:positionH relativeFrom="margin">
            <wp:align>left</wp:align>
          </wp:positionH>
          <wp:positionV relativeFrom="paragraph">
            <wp:posOffset>-154940</wp:posOffset>
          </wp:positionV>
          <wp:extent cx="1514475" cy="413385"/>
          <wp:effectExtent l="0" t="0" r="9525" b="5715"/>
          <wp:wrapTight wrapText="bothSides">
            <wp:wrapPolygon edited="0">
              <wp:start x="0" y="0"/>
              <wp:lineTo x="0" y="20903"/>
              <wp:lineTo x="21464" y="20903"/>
              <wp:lineTo x="21464" y="0"/>
              <wp:lineTo x="0" y="0"/>
            </wp:wrapPolygon>
          </wp:wrapTight>
          <wp:docPr id="1" name="Imagen 3" descr="Logo de la Universidad Continental" title="Logo de la Universidad Contine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_HORIZONTAL-0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447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A2C89" w:rsidRPr="002A2C89">
      <w:rPr>
        <w:b/>
        <w:bCs/>
        <w:noProof/>
        <w:sz w:val="36"/>
        <w:szCs w:val="36"/>
        <w:lang w:eastAsia="es-PE"/>
      </w:rPr>
      <w:t>DESARROLLO DE APLICACIONES MÓVILES</w:t>
    </w:r>
  </w:p>
  <w:p w14:paraId="4AD47F77" w14:textId="4F060C02" w:rsidR="003B07A0" w:rsidRDefault="003B07A0">
    <w:pPr>
      <w:pStyle w:val="Encabezado"/>
      <w:rPr>
        <w:noProof/>
        <w:lang w:eastAsia="es-PE"/>
      </w:rPr>
    </w:pPr>
  </w:p>
  <w:p w14:paraId="36077E12" w14:textId="77777777" w:rsidR="003B07A0" w:rsidRDefault="003B07A0">
    <w:pPr>
      <w:pStyle w:val="Encabezado"/>
      <w:rPr>
        <w:noProof/>
        <w:lang w:eastAsia="es-P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90512" w14:textId="77777777" w:rsidR="002A2C89" w:rsidRDefault="002A2C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2B5C"/>
    <w:multiLevelType w:val="hybridMultilevel"/>
    <w:tmpl w:val="523E91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B429A"/>
    <w:multiLevelType w:val="multilevel"/>
    <w:tmpl w:val="9BE2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31A5"/>
    <w:multiLevelType w:val="hybridMultilevel"/>
    <w:tmpl w:val="A8CC33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462D8"/>
    <w:multiLevelType w:val="hybridMultilevel"/>
    <w:tmpl w:val="85BC223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37B5D"/>
    <w:multiLevelType w:val="multilevel"/>
    <w:tmpl w:val="B352CD7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5" w15:restartNumberingAfterBreak="0">
    <w:nsid w:val="25A61AAF"/>
    <w:multiLevelType w:val="hybridMultilevel"/>
    <w:tmpl w:val="D7FEA4A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47284"/>
    <w:multiLevelType w:val="hybridMultilevel"/>
    <w:tmpl w:val="78D89136"/>
    <w:lvl w:ilvl="0" w:tplc="ED92C06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A7CE3"/>
    <w:multiLevelType w:val="hybridMultilevel"/>
    <w:tmpl w:val="A9942E1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A176C"/>
    <w:multiLevelType w:val="hybridMultilevel"/>
    <w:tmpl w:val="154C6A08"/>
    <w:lvl w:ilvl="0" w:tplc="5C70C0B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C7701"/>
    <w:multiLevelType w:val="hybridMultilevel"/>
    <w:tmpl w:val="5FE682A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9571D"/>
    <w:multiLevelType w:val="hybridMultilevel"/>
    <w:tmpl w:val="78D89136"/>
    <w:lvl w:ilvl="0" w:tplc="ED92C06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32577"/>
    <w:multiLevelType w:val="hybridMultilevel"/>
    <w:tmpl w:val="A47A8EF6"/>
    <w:lvl w:ilvl="0" w:tplc="405EC62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4740DB"/>
    <w:multiLevelType w:val="hybridMultilevel"/>
    <w:tmpl w:val="B630D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5062A"/>
    <w:multiLevelType w:val="multilevel"/>
    <w:tmpl w:val="5C2697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9C720E6"/>
    <w:multiLevelType w:val="hybridMultilevel"/>
    <w:tmpl w:val="F95CED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877071"/>
    <w:multiLevelType w:val="hybridMultilevel"/>
    <w:tmpl w:val="A45A8F36"/>
    <w:lvl w:ilvl="0" w:tplc="BB8C5F3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F3BF9"/>
    <w:multiLevelType w:val="hybridMultilevel"/>
    <w:tmpl w:val="24483C42"/>
    <w:lvl w:ilvl="0" w:tplc="29368AB8">
      <w:start w:val="8"/>
      <w:numFmt w:val="bullet"/>
      <w:lvlText w:val="•"/>
      <w:lvlJc w:val="left"/>
      <w:pPr>
        <w:ind w:left="1027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7" w15:restartNumberingAfterBreak="0">
    <w:nsid w:val="4E94587D"/>
    <w:multiLevelType w:val="hybridMultilevel"/>
    <w:tmpl w:val="016AAF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E182F"/>
    <w:multiLevelType w:val="hybridMultilevel"/>
    <w:tmpl w:val="057CAB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C1037"/>
    <w:multiLevelType w:val="hybridMultilevel"/>
    <w:tmpl w:val="078CDD6C"/>
    <w:lvl w:ilvl="0" w:tplc="DB38AA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903D7"/>
    <w:multiLevelType w:val="hybridMultilevel"/>
    <w:tmpl w:val="14EAAADC"/>
    <w:lvl w:ilvl="0" w:tplc="280A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1" w15:restartNumberingAfterBreak="0">
    <w:nsid w:val="579A6592"/>
    <w:multiLevelType w:val="hybridMultilevel"/>
    <w:tmpl w:val="C35A0250"/>
    <w:lvl w:ilvl="0" w:tplc="23747E64">
      <w:start w:val="1"/>
      <w:numFmt w:val="bullet"/>
      <w:lvlText w:val=""/>
      <w:lvlJc w:val="left"/>
      <w:pPr>
        <w:ind w:left="970" w:hanging="360"/>
      </w:pPr>
      <w:rPr>
        <w:rFonts w:ascii="Wingdings" w:hAnsi="Wingdings" w:hint="default"/>
        <w:color w:val="000066"/>
        <w:sz w:val="24"/>
        <w:szCs w:val="24"/>
      </w:rPr>
    </w:lvl>
    <w:lvl w:ilvl="1" w:tplc="280A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22" w15:restartNumberingAfterBreak="0">
    <w:nsid w:val="625767C5"/>
    <w:multiLevelType w:val="hybridMultilevel"/>
    <w:tmpl w:val="99D052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D22752"/>
    <w:multiLevelType w:val="hybridMultilevel"/>
    <w:tmpl w:val="688AD4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92825"/>
    <w:multiLevelType w:val="hybridMultilevel"/>
    <w:tmpl w:val="B28AC3DC"/>
    <w:lvl w:ilvl="0" w:tplc="EA0A1B9A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2E327D"/>
    <w:multiLevelType w:val="hybridMultilevel"/>
    <w:tmpl w:val="FA902A20"/>
    <w:lvl w:ilvl="0" w:tplc="77047766">
      <w:start w:val="5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E35BC0"/>
    <w:multiLevelType w:val="hybridMultilevel"/>
    <w:tmpl w:val="6DA82E4A"/>
    <w:lvl w:ilvl="0" w:tplc="B754A17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0233B7A"/>
    <w:multiLevelType w:val="hybridMultilevel"/>
    <w:tmpl w:val="7F20952A"/>
    <w:lvl w:ilvl="0" w:tplc="95BE14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71C51"/>
    <w:multiLevelType w:val="hybridMultilevel"/>
    <w:tmpl w:val="FBD6CA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E1144C"/>
    <w:multiLevelType w:val="hybridMultilevel"/>
    <w:tmpl w:val="52A270B0"/>
    <w:lvl w:ilvl="0" w:tplc="29368AB8">
      <w:start w:val="8"/>
      <w:numFmt w:val="bullet"/>
      <w:lvlText w:val="•"/>
      <w:lvlJc w:val="left"/>
      <w:pPr>
        <w:ind w:left="1068" w:hanging="708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24"/>
  </w:num>
  <w:num w:numId="4">
    <w:abstractNumId w:val="27"/>
  </w:num>
  <w:num w:numId="5">
    <w:abstractNumId w:val="3"/>
  </w:num>
  <w:num w:numId="6">
    <w:abstractNumId w:val="22"/>
  </w:num>
  <w:num w:numId="7">
    <w:abstractNumId w:val="5"/>
  </w:num>
  <w:num w:numId="8">
    <w:abstractNumId w:val="19"/>
  </w:num>
  <w:num w:numId="9">
    <w:abstractNumId w:val="26"/>
  </w:num>
  <w:num w:numId="10">
    <w:abstractNumId w:val="14"/>
  </w:num>
  <w:num w:numId="11">
    <w:abstractNumId w:val="4"/>
  </w:num>
  <w:num w:numId="12">
    <w:abstractNumId w:val="13"/>
  </w:num>
  <w:num w:numId="13">
    <w:abstractNumId w:val="28"/>
  </w:num>
  <w:num w:numId="14">
    <w:abstractNumId w:val="2"/>
  </w:num>
  <w:num w:numId="15">
    <w:abstractNumId w:val="8"/>
  </w:num>
  <w:num w:numId="16">
    <w:abstractNumId w:val="12"/>
  </w:num>
  <w:num w:numId="17">
    <w:abstractNumId w:val="25"/>
  </w:num>
  <w:num w:numId="18">
    <w:abstractNumId w:val="18"/>
  </w:num>
  <w:num w:numId="19">
    <w:abstractNumId w:val="1"/>
  </w:num>
  <w:num w:numId="20">
    <w:abstractNumId w:val="10"/>
  </w:num>
  <w:num w:numId="21">
    <w:abstractNumId w:val="20"/>
  </w:num>
  <w:num w:numId="22">
    <w:abstractNumId w:val="6"/>
  </w:num>
  <w:num w:numId="23">
    <w:abstractNumId w:val="21"/>
  </w:num>
  <w:num w:numId="24">
    <w:abstractNumId w:val="7"/>
  </w:num>
  <w:num w:numId="25">
    <w:abstractNumId w:val="11"/>
  </w:num>
  <w:num w:numId="26">
    <w:abstractNumId w:val="9"/>
  </w:num>
  <w:num w:numId="27">
    <w:abstractNumId w:val="29"/>
  </w:num>
  <w:num w:numId="28">
    <w:abstractNumId w:val="17"/>
  </w:num>
  <w:num w:numId="29">
    <w:abstractNumId w:val="15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2CA"/>
    <w:rsid w:val="00002AED"/>
    <w:rsid w:val="000077BD"/>
    <w:rsid w:val="00016D0C"/>
    <w:rsid w:val="00020C8C"/>
    <w:rsid w:val="000238F7"/>
    <w:rsid w:val="0002598E"/>
    <w:rsid w:val="00027781"/>
    <w:rsid w:val="000352F5"/>
    <w:rsid w:val="00045356"/>
    <w:rsid w:val="0005487F"/>
    <w:rsid w:val="00071881"/>
    <w:rsid w:val="00076595"/>
    <w:rsid w:val="000828C4"/>
    <w:rsid w:val="000A0591"/>
    <w:rsid w:val="000A2A74"/>
    <w:rsid w:val="000A654C"/>
    <w:rsid w:val="000B0A6E"/>
    <w:rsid w:val="000C4D3A"/>
    <w:rsid w:val="000C55BE"/>
    <w:rsid w:val="000D72CF"/>
    <w:rsid w:val="000E236A"/>
    <w:rsid w:val="000E4811"/>
    <w:rsid w:val="000E63AC"/>
    <w:rsid w:val="000F121E"/>
    <w:rsid w:val="00103359"/>
    <w:rsid w:val="0010751C"/>
    <w:rsid w:val="001170CD"/>
    <w:rsid w:val="00120276"/>
    <w:rsid w:val="00121155"/>
    <w:rsid w:val="00130239"/>
    <w:rsid w:val="001320F0"/>
    <w:rsid w:val="00134617"/>
    <w:rsid w:val="001527DB"/>
    <w:rsid w:val="0015603A"/>
    <w:rsid w:val="00164277"/>
    <w:rsid w:val="00164EFE"/>
    <w:rsid w:val="001814CD"/>
    <w:rsid w:val="0019461E"/>
    <w:rsid w:val="0019669B"/>
    <w:rsid w:val="001A0EC7"/>
    <w:rsid w:val="001A1634"/>
    <w:rsid w:val="001A52CC"/>
    <w:rsid w:val="001C09D9"/>
    <w:rsid w:val="001C18A7"/>
    <w:rsid w:val="001D09AF"/>
    <w:rsid w:val="001E1401"/>
    <w:rsid w:val="001E5E89"/>
    <w:rsid w:val="001E6834"/>
    <w:rsid w:val="001F5FE7"/>
    <w:rsid w:val="00210784"/>
    <w:rsid w:val="0021133B"/>
    <w:rsid w:val="00223488"/>
    <w:rsid w:val="00223EAD"/>
    <w:rsid w:val="002360CC"/>
    <w:rsid w:val="002368AA"/>
    <w:rsid w:val="00242213"/>
    <w:rsid w:val="0024336E"/>
    <w:rsid w:val="00256EE9"/>
    <w:rsid w:val="0026798F"/>
    <w:rsid w:val="0028432F"/>
    <w:rsid w:val="00292DAF"/>
    <w:rsid w:val="002961D0"/>
    <w:rsid w:val="002A1BE5"/>
    <w:rsid w:val="002A2C89"/>
    <w:rsid w:val="002B333D"/>
    <w:rsid w:val="002B7AB3"/>
    <w:rsid w:val="002D6B02"/>
    <w:rsid w:val="003073EC"/>
    <w:rsid w:val="003155E8"/>
    <w:rsid w:val="003240FB"/>
    <w:rsid w:val="00327EE7"/>
    <w:rsid w:val="00341733"/>
    <w:rsid w:val="003615C3"/>
    <w:rsid w:val="00363E9A"/>
    <w:rsid w:val="00392091"/>
    <w:rsid w:val="003944C4"/>
    <w:rsid w:val="003A6092"/>
    <w:rsid w:val="003B07A0"/>
    <w:rsid w:val="003C5E92"/>
    <w:rsid w:val="003E2C14"/>
    <w:rsid w:val="003F17AF"/>
    <w:rsid w:val="003F2E5F"/>
    <w:rsid w:val="00420C3D"/>
    <w:rsid w:val="00423C9C"/>
    <w:rsid w:val="00426575"/>
    <w:rsid w:val="00432146"/>
    <w:rsid w:val="00434C43"/>
    <w:rsid w:val="00436730"/>
    <w:rsid w:val="0044412D"/>
    <w:rsid w:val="00446FED"/>
    <w:rsid w:val="00451CB6"/>
    <w:rsid w:val="00457664"/>
    <w:rsid w:val="004732B9"/>
    <w:rsid w:val="00476645"/>
    <w:rsid w:val="00477577"/>
    <w:rsid w:val="004A383C"/>
    <w:rsid w:val="004B591A"/>
    <w:rsid w:val="004C10CD"/>
    <w:rsid w:val="004C5CCC"/>
    <w:rsid w:val="004D7CA1"/>
    <w:rsid w:val="004E2C78"/>
    <w:rsid w:val="004F20AE"/>
    <w:rsid w:val="005023E9"/>
    <w:rsid w:val="00506CF9"/>
    <w:rsid w:val="00526D77"/>
    <w:rsid w:val="005361CB"/>
    <w:rsid w:val="00557B36"/>
    <w:rsid w:val="00572990"/>
    <w:rsid w:val="0057419E"/>
    <w:rsid w:val="00575479"/>
    <w:rsid w:val="00583EFD"/>
    <w:rsid w:val="005A2DB5"/>
    <w:rsid w:val="005A448A"/>
    <w:rsid w:val="005A5943"/>
    <w:rsid w:val="005A5AB2"/>
    <w:rsid w:val="005B0AD4"/>
    <w:rsid w:val="005B4AFF"/>
    <w:rsid w:val="005C1F7F"/>
    <w:rsid w:val="005F62CF"/>
    <w:rsid w:val="0060764D"/>
    <w:rsid w:val="00622929"/>
    <w:rsid w:val="00624DD6"/>
    <w:rsid w:val="00633325"/>
    <w:rsid w:val="006515DF"/>
    <w:rsid w:val="006546CE"/>
    <w:rsid w:val="00680358"/>
    <w:rsid w:val="006938BC"/>
    <w:rsid w:val="00695A9B"/>
    <w:rsid w:val="006A55C4"/>
    <w:rsid w:val="006C430E"/>
    <w:rsid w:val="006C6A88"/>
    <w:rsid w:val="006C7643"/>
    <w:rsid w:val="006D2BDD"/>
    <w:rsid w:val="006D73CE"/>
    <w:rsid w:val="006F5D6F"/>
    <w:rsid w:val="007007C1"/>
    <w:rsid w:val="00721DC1"/>
    <w:rsid w:val="007265FB"/>
    <w:rsid w:val="00733AEC"/>
    <w:rsid w:val="00736039"/>
    <w:rsid w:val="00743446"/>
    <w:rsid w:val="00770E33"/>
    <w:rsid w:val="0078364E"/>
    <w:rsid w:val="007861E1"/>
    <w:rsid w:val="0079386E"/>
    <w:rsid w:val="00794947"/>
    <w:rsid w:val="007A6C8D"/>
    <w:rsid w:val="007A710D"/>
    <w:rsid w:val="007B7DF0"/>
    <w:rsid w:val="007C3E06"/>
    <w:rsid w:val="007C41AA"/>
    <w:rsid w:val="007C4E85"/>
    <w:rsid w:val="007D76D2"/>
    <w:rsid w:val="007F6FAF"/>
    <w:rsid w:val="00800297"/>
    <w:rsid w:val="00804C05"/>
    <w:rsid w:val="0080653E"/>
    <w:rsid w:val="008155B0"/>
    <w:rsid w:val="00821819"/>
    <w:rsid w:val="00827E33"/>
    <w:rsid w:val="00834569"/>
    <w:rsid w:val="0083650E"/>
    <w:rsid w:val="00840EBF"/>
    <w:rsid w:val="00845F97"/>
    <w:rsid w:val="008502CC"/>
    <w:rsid w:val="00850F33"/>
    <w:rsid w:val="00851785"/>
    <w:rsid w:val="00852E99"/>
    <w:rsid w:val="00883C13"/>
    <w:rsid w:val="00895229"/>
    <w:rsid w:val="008974D4"/>
    <w:rsid w:val="008A007F"/>
    <w:rsid w:val="008A02A1"/>
    <w:rsid w:val="008A4CF6"/>
    <w:rsid w:val="008A76A5"/>
    <w:rsid w:val="008B6B75"/>
    <w:rsid w:val="008C1226"/>
    <w:rsid w:val="008D3D3D"/>
    <w:rsid w:val="008E3FD2"/>
    <w:rsid w:val="00901343"/>
    <w:rsid w:val="00907C9B"/>
    <w:rsid w:val="0091451C"/>
    <w:rsid w:val="00916775"/>
    <w:rsid w:val="00921266"/>
    <w:rsid w:val="00932217"/>
    <w:rsid w:val="009366AD"/>
    <w:rsid w:val="00945DF8"/>
    <w:rsid w:val="009540D3"/>
    <w:rsid w:val="00956AAF"/>
    <w:rsid w:val="009623FD"/>
    <w:rsid w:val="0097018A"/>
    <w:rsid w:val="00971FAE"/>
    <w:rsid w:val="00981325"/>
    <w:rsid w:val="009937DA"/>
    <w:rsid w:val="00997540"/>
    <w:rsid w:val="009979BA"/>
    <w:rsid w:val="009A3719"/>
    <w:rsid w:val="009F4A3E"/>
    <w:rsid w:val="00A103D6"/>
    <w:rsid w:val="00A44E88"/>
    <w:rsid w:val="00A54B8C"/>
    <w:rsid w:val="00A56E06"/>
    <w:rsid w:val="00A7524E"/>
    <w:rsid w:val="00A76146"/>
    <w:rsid w:val="00A92CBE"/>
    <w:rsid w:val="00A94686"/>
    <w:rsid w:val="00AB483F"/>
    <w:rsid w:val="00AD651D"/>
    <w:rsid w:val="00AE7BA0"/>
    <w:rsid w:val="00AF5932"/>
    <w:rsid w:val="00B05645"/>
    <w:rsid w:val="00B25F11"/>
    <w:rsid w:val="00B33BAA"/>
    <w:rsid w:val="00B40028"/>
    <w:rsid w:val="00B54995"/>
    <w:rsid w:val="00B70797"/>
    <w:rsid w:val="00B72A0B"/>
    <w:rsid w:val="00B8480E"/>
    <w:rsid w:val="00B85D69"/>
    <w:rsid w:val="00BA2C04"/>
    <w:rsid w:val="00BA6F0B"/>
    <w:rsid w:val="00BB26BC"/>
    <w:rsid w:val="00BD59DE"/>
    <w:rsid w:val="00BE433C"/>
    <w:rsid w:val="00BF75B3"/>
    <w:rsid w:val="00C0445F"/>
    <w:rsid w:val="00C079ED"/>
    <w:rsid w:val="00C20579"/>
    <w:rsid w:val="00C25945"/>
    <w:rsid w:val="00C34764"/>
    <w:rsid w:val="00C42383"/>
    <w:rsid w:val="00C44533"/>
    <w:rsid w:val="00C44EBC"/>
    <w:rsid w:val="00C462CA"/>
    <w:rsid w:val="00C534C0"/>
    <w:rsid w:val="00C5786A"/>
    <w:rsid w:val="00C81211"/>
    <w:rsid w:val="00C8197E"/>
    <w:rsid w:val="00CC2157"/>
    <w:rsid w:val="00CE5D47"/>
    <w:rsid w:val="00CF5DD7"/>
    <w:rsid w:val="00CF60EE"/>
    <w:rsid w:val="00D200C2"/>
    <w:rsid w:val="00D221AF"/>
    <w:rsid w:val="00D2328C"/>
    <w:rsid w:val="00D35252"/>
    <w:rsid w:val="00D456A3"/>
    <w:rsid w:val="00D534E9"/>
    <w:rsid w:val="00D81638"/>
    <w:rsid w:val="00DA0D62"/>
    <w:rsid w:val="00DA395F"/>
    <w:rsid w:val="00DB643E"/>
    <w:rsid w:val="00DD28E3"/>
    <w:rsid w:val="00DD693C"/>
    <w:rsid w:val="00DD75DD"/>
    <w:rsid w:val="00DE1F27"/>
    <w:rsid w:val="00DE3360"/>
    <w:rsid w:val="00DE4AAF"/>
    <w:rsid w:val="00DE63E2"/>
    <w:rsid w:val="00DE7177"/>
    <w:rsid w:val="00DF56E7"/>
    <w:rsid w:val="00E01D47"/>
    <w:rsid w:val="00E15155"/>
    <w:rsid w:val="00E17208"/>
    <w:rsid w:val="00E33C64"/>
    <w:rsid w:val="00E340E9"/>
    <w:rsid w:val="00E35D77"/>
    <w:rsid w:val="00E36A78"/>
    <w:rsid w:val="00E44961"/>
    <w:rsid w:val="00E458C7"/>
    <w:rsid w:val="00E4667D"/>
    <w:rsid w:val="00E62DC2"/>
    <w:rsid w:val="00E6394A"/>
    <w:rsid w:val="00E71386"/>
    <w:rsid w:val="00E85CA1"/>
    <w:rsid w:val="00E86E16"/>
    <w:rsid w:val="00E96636"/>
    <w:rsid w:val="00EA3BD1"/>
    <w:rsid w:val="00EC6480"/>
    <w:rsid w:val="00ED44CF"/>
    <w:rsid w:val="00ED6C88"/>
    <w:rsid w:val="00EE0F73"/>
    <w:rsid w:val="00EE2D06"/>
    <w:rsid w:val="00F074CF"/>
    <w:rsid w:val="00F1392E"/>
    <w:rsid w:val="00F154E1"/>
    <w:rsid w:val="00F24691"/>
    <w:rsid w:val="00F60B2F"/>
    <w:rsid w:val="00F644C7"/>
    <w:rsid w:val="00F71709"/>
    <w:rsid w:val="00F718B6"/>
    <w:rsid w:val="00F83F23"/>
    <w:rsid w:val="00FA6D7A"/>
    <w:rsid w:val="00FB6C45"/>
    <w:rsid w:val="00FC2B28"/>
    <w:rsid w:val="00FC2FA5"/>
    <w:rsid w:val="00FC5965"/>
    <w:rsid w:val="00FD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EA3011"/>
  <w15:docId w15:val="{4315CEE0-3958-4DA5-8972-7696AC17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7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7577"/>
  </w:style>
  <w:style w:type="paragraph" w:styleId="Piedepgina">
    <w:name w:val="footer"/>
    <w:basedOn w:val="Normal"/>
    <w:link w:val="PiedepginaCar"/>
    <w:uiPriority w:val="99"/>
    <w:unhideWhenUsed/>
    <w:rsid w:val="00477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7577"/>
  </w:style>
  <w:style w:type="paragraph" w:styleId="Prrafodelista">
    <w:name w:val="List Paragraph"/>
    <w:basedOn w:val="Normal"/>
    <w:link w:val="PrrafodelistaCar"/>
    <w:uiPriority w:val="34"/>
    <w:qFormat/>
    <w:rsid w:val="0083456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34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456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736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Right">
    <w:name w:val="Footer Right"/>
    <w:basedOn w:val="Piedepgina"/>
    <w:uiPriority w:val="35"/>
    <w:qFormat/>
    <w:rsid w:val="00DE1F27"/>
    <w:pPr>
      <w:pBdr>
        <w:top w:val="dashed" w:sz="4" w:space="18" w:color="7F7F7F"/>
      </w:pBdr>
      <w:tabs>
        <w:tab w:val="clear" w:pos="4680"/>
        <w:tab w:val="clear" w:pos="9360"/>
        <w:tab w:val="center" w:pos="4320"/>
        <w:tab w:val="right" w:pos="8640"/>
      </w:tabs>
      <w:spacing w:after="200"/>
      <w:contextualSpacing/>
      <w:jc w:val="right"/>
    </w:pPr>
    <w:rPr>
      <w:rFonts w:eastAsiaTheme="minorEastAsia"/>
      <w:color w:val="7F7F7F" w:themeColor="text1" w:themeTint="80"/>
      <w:sz w:val="20"/>
      <w:szCs w:val="20"/>
      <w:lang w:val="es-ES" w:eastAsia="fr-FR"/>
    </w:rPr>
  </w:style>
  <w:style w:type="character" w:styleId="Textodelmarcadordeposicin">
    <w:name w:val="Placeholder Text"/>
    <w:basedOn w:val="Fuentedeprrafopredeter"/>
    <w:uiPriority w:val="99"/>
    <w:semiHidden/>
    <w:rsid w:val="00341733"/>
    <w:rPr>
      <w:color w:val="80808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B591A"/>
  </w:style>
  <w:style w:type="character" w:styleId="Hipervnculo">
    <w:name w:val="Hyperlink"/>
    <w:basedOn w:val="Fuentedeprrafopredeter"/>
    <w:uiPriority w:val="99"/>
    <w:unhideWhenUsed/>
    <w:rsid w:val="0080653E"/>
    <w:rPr>
      <w:color w:val="0000FF" w:themeColor="hyperlink"/>
      <w:u w:val="single"/>
    </w:rPr>
  </w:style>
  <w:style w:type="paragraph" w:customStyle="1" w:styleId="Default">
    <w:name w:val="Default"/>
    <w:rsid w:val="0005487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1A163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A163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A163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A163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A1634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40EB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5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6D0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16D0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16D0C"/>
    <w:rPr>
      <w:vertAlign w:val="superscript"/>
    </w:rPr>
  </w:style>
  <w:style w:type="paragraph" w:customStyle="1" w:styleId="Listavistosa-nfasis11">
    <w:name w:val="Lista vistosa - Énfasis 11"/>
    <w:basedOn w:val="Normal"/>
    <w:uiPriority w:val="34"/>
    <w:qFormat/>
    <w:rsid w:val="00C8197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07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8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marquezs/DesarrolloaplicacionesAndroid/blob/main/Semana%202_prac2.pdf" TargetMode="Externa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youtube.com/watch?v=aELKSdycnY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5BiQZ01-H9U&amp;ab_channel=CristianHenao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onciano\Recursos\DI\PA_UCDistanc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FCB41583F245FE88C0047EBAB4C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3E781-D508-4951-9382-A32121596ED8}"/>
      </w:docPartPr>
      <w:docPartBody>
        <w:p w:rsidR="00892551" w:rsidRDefault="00500AE0" w:rsidP="00500AE0">
          <w:pPr>
            <w:pStyle w:val="86FCB41583F245FE88C0047EBAB4C54D"/>
          </w:pPr>
          <w:r w:rsidRPr="00397310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7476"/>
    <w:rsid w:val="00022B47"/>
    <w:rsid w:val="00072E5D"/>
    <w:rsid w:val="000872C7"/>
    <w:rsid w:val="000C2F15"/>
    <w:rsid w:val="001B12EF"/>
    <w:rsid w:val="001B60D8"/>
    <w:rsid w:val="00241720"/>
    <w:rsid w:val="002A601C"/>
    <w:rsid w:val="00321023"/>
    <w:rsid w:val="00337F94"/>
    <w:rsid w:val="003540C5"/>
    <w:rsid w:val="00393216"/>
    <w:rsid w:val="003941BF"/>
    <w:rsid w:val="003D1F22"/>
    <w:rsid w:val="003E5024"/>
    <w:rsid w:val="0043604E"/>
    <w:rsid w:val="00451A3D"/>
    <w:rsid w:val="004B509C"/>
    <w:rsid w:val="004D0346"/>
    <w:rsid w:val="00500AE0"/>
    <w:rsid w:val="0057465E"/>
    <w:rsid w:val="005C4D1A"/>
    <w:rsid w:val="00621362"/>
    <w:rsid w:val="0067010F"/>
    <w:rsid w:val="00693FEC"/>
    <w:rsid w:val="006A49A9"/>
    <w:rsid w:val="006F6A2B"/>
    <w:rsid w:val="006F735F"/>
    <w:rsid w:val="00762F34"/>
    <w:rsid w:val="007B623D"/>
    <w:rsid w:val="008163B3"/>
    <w:rsid w:val="00862824"/>
    <w:rsid w:val="00892551"/>
    <w:rsid w:val="008A6FAA"/>
    <w:rsid w:val="008D3626"/>
    <w:rsid w:val="0090290E"/>
    <w:rsid w:val="00915F6E"/>
    <w:rsid w:val="009716F1"/>
    <w:rsid w:val="0099114D"/>
    <w:rsid w:val="009A32BE"/>
    <w:rsid w:val="00A04E54"/>
    <w:rsid w:val="00A13156"/>
    <w:rsid w:val="00B45BCB"/>
    <w:rsid w:val="00B9218F"/>
    <w:rsid w:val="00BE431E"/>
    <w:rsid w:val="00C948C9"/>
    <w:rsid w:val="00CC34E7"/>
    <w:rsid w:val="00CC7755"/>
    <w:rsid w:val="00D24FF1"/>
    <w:rsid w:val="00D71670"/>
    <w:rsid w:val="00E01F27"/>
    <w:rsid w:val="00E77476"/>
    <w:rsid w:val="00EC72EF"/>
    <w:rsid w:val="00F7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00AE0"/>
    <w:rPr>
      <w:color w:val="808080"/>
    </w:rPr>
  </w:style>
  <w:style w:type="paragraph" w:customStyle="1" w:styleId="86FCB41583F245FE88C0047EBAB4C54D">
    <w:name w:val="86FCB41583F245FE88C0047EBAB4C54D"/>
    <w:rsid w:val="00500AE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E2CCB-3BF1-4CC5-8731-D78A42B64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PA_UCDistancia</Template>
  <TotalTime>5</TotalTime>
  <Pages>1</Pages>
  <Words>797</Words>
  <Characters>4384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Producto Académico n.°  Tarea/Proyecto/…</vt:lpstr>
      <vt:lpstr>Producto Académico N° 1</vt:lpstr>
    </vt:vector>
  </TitlesOfParts>
  <Company>Hewlett-Packard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Producto Académico N° 1 Proyecto</dc:title>
  <dc:creator>Owner</dc:creator>
  <cp:keywords>Productos Académicos UCVirtual; UC Virtual</cp:keywords>
  <cp:lastModifiedBy>Ing. Joyce Sedano Mendoza</cp:lastModifiedBy>
  <cp:revision>5</cp:revision>
  <cp:lastPrinted>2016-06-24T01:39:00Z</cp:lastPrinted>
  <dcterms:created xsi:type="dcterms:W3CDTF">2022-02-06T04:16:00Z</dcterms:created>
  <dcterms:modified xsi:type="dcterms:W3CDTF">2022-02-06T05:03:00Z</dcterms:modified>
  <cp:category>Asignatura:</cp:category>
</cp:coreProperties>
</file>